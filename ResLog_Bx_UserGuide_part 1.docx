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33B" w:rsidRDefault="004A733B" w:rsidP="004A733B">
      <w:pPr>
        <w:pStyle w:val="Title"/>
      </w:pPr>
      <w:bookmarkStart w:id="0" w:name="_GoBack"/>
      <w:bookmarkEnd w:id="0"/>
      <w:r>
        <w:t>ResLog user guide</w:t>
      </w:r>
    </w:p>
    <w:p w:rsidR="00A776E3" w:rsidRDefault="004A733B" w:rsidP="004A733B">
      <w:pPr>
        <w:pStyle w:val="Title"/>
      </w:pPr>
      <w:r>
        <w:t>Reslink screen manufacturing database</w:t>
      </w:r>
    </w:p>
    <w:p w:rsidR="00A776E3" w:rsidRDefault="00655CDC" w:rsidP="00A776E3">
      <w:pPr>
        <w:pStyle w:val="Title"/>
      </w:pPr>
      <w:r>
        <w:rPr>
          <w:noProof/>
          <w:lang w:eastAsia="en-GB"/>
        </w:rPr>
        <w:drawing>
          <wp:inline distT="0" distB="0" distL="0" distR="0">
            <wp:extent cx="1990725" cy="328612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990725" cy="3286125"/>
                    </a:xfrm>
                    <a:prstGeom prst="rect">
                      <a:avLst/>
                    </a:prstGeom>
                    <a:noFill/>
                    <a:ln w="9525">
                      <a:noFill/>
                      <a:miter lim="800000"/>
                      <a:headEnd/>
                      <a:tailEnd/>
                    </a:ln>
                  </pic:spPr>
                </pic:pic>
              </a:graphicData>
            </a:graphic>
          </wp:inline>
        </w:drawing>
      </w:r>
    </w:p>
    <w:p w:rsidR="00A776E3" w:rsidRDefault="004A733B" w:rsidP="00A776E3">
      <w:pPr>
        <w:pStyle w:val="Title"/>
      </w:pPr>
      <w:r>
        <w:t>Part 1 – Administrator part</w:t>
      </w:r>
    </w:p>
    <w:p w:rsidR="00A776E3" w:rsidRDefault="00A776E3" w:rsidP="00A776E3">
      <w:pPr>
        <w:rPr>
          <w:rFonts w:eastAsiaTheme="majorEastAsia"/>
          <w:kern w:val="28"/>
        </w:rPr>
      </w:pPr>
      <w:r>
        <w:br w:type="page"/>
      </w:r>
    </w:p>
    <w:sdt>
      <w:sdtPr>
        <w:rPr>
          <w:rFonts w:ascii="Times New Roman" w:eastAsia="Times New Roman" w:hAnsi="Times New Roman" w:cs="Times New Roman"/>
          <w:b w:val="0"/>
          <w:bCs w:val="0"/>
          <w:color w:val="auto"/>
          <w:sz w:val="24"/>
          <w:szCs w:val="24"/>
          <w:lang w:val="en-GB"/>
        </w:rPr>
        <w:id w:val="27767570"/>
        <w:docPartObj>
          <w:docPartGallery w:val="Table of Contents"/>
          <w:docPartUnique/>
        </w:docPartObj>
      </w:sdtPr>
      <w:sdtEndPr/>
      <w:sdtContent>
        <w:p w:rsidR="00A776E3" w:rsidRPr="004A733B" w:rsidRDefault="00A776E3">
          <w:pPr>
            <w:pStyle w:val="TOCHeading"/>
            <w:rPr>
              <w:rFonts w:ascii="Arial" w:hAnsi="Arial" w:cs="Arial"/>
              <w:color w:val="auto"/>
              <w:sz w:val="40"/>
              <w:szCs w:val="40"/>
            </w:rPr>
          </w:pPr>
          <w:r w:rsidRPr="004A733B">
            <w:rPr>
              <w:rFonts w:ascii="Arial" w:hAnsi="Arial" w:cs="Arial"/>
              <w:color w:val="auto"/>
              <w:sz w:val="40"/>
              <w:szCs w:val="40"/>
            </w:rPr>
            <w:t>Table of Contents</w:t>
          </w:r>
        </w:p>
        <w:p w:rsidR="00C01D58" w:rsidRDefault="00BF0B1D">
          <w:pPr>
            <w:pStyle w:val="TOC1"/>
            <w:tabs>
              <w:tab w:val="right" w:leader="dot" w:pos="9350"/>
            </w:tabs>
            <w:rPr>
              <w:rFonts w:asciiTheme="minorHAnsi" w:eastAsiaTheme="minorEastAsia" w:hAnsiTheme="minorHAnsi" w:cstheme="minorBidi"/>
              <w:noProof/>
              <w:sz w:val="22"/>
              <w:szCs w:val="22"/>
              <w:lang w:val="en-US" w:eastAsia="zh-CN"/>
            </w:rPr>
          </w:pPr>
          <w:r>
            <w:fldChar w:fldCharType="begin"/>
          </w:r>
          <w:r w:rsidR="00A776E3">
            <w:instrText xml:space="preserve"> TOC \o "1-3" \h \z \u </w:instrText>
          </w:r>
          <w:r>
            <w:fldChar w:fldCharType="separate"/>
          </w:r>
          <w:hyperlink w:anchor="_Toc345338635" w:history="1">
            <w:r w:rsidR="00C01D58" w:rsidRPr="00BC17F2">
              <w:rPr>
                <w:rStyle w:val="Hyperlink"/>
                <w:noProof/>
              </w:rPr>
              <w:t>Introduction</w:t>
            </w:r>
            <w:r w:rsidR="00C01D58">
              <w:rPr>
                <w:noProof/>
                <w:webHidden/>
              </w:rPr>
              <w:tab/>
            </w:r>
            <w:r w:rsidR="00C01D58">
              <w:rPr>
                <w:noProof/>
                <w:webHidden/>
              </w:rPr>
              <w:fldChar w:fldCharType="begin"/>
            </w:r>
            <w:r w:rsidR="00C01D58">
              <w:rPr>
                <w:noProof/>
                <w:webHidden/>
              </w:rPr>
              <w:instrText xml:space="preserve"> PAGEREF _Toc345338635 \h </w:instrText>
            </w:r>
            <w:r w:rsidR="00C01D58">
              <w:rPr>
                <w:noProof/>
                <w:webHidden/>
              </w:rPr>
            </w:r>
            <w:r w:rsidR="00C01D58">
              <w:rPr>
                <w:noProof/>
                <w:webHidden/>
              </w:rPr>
              <w:fldChar w:fldCharType="separate"/>
            </w:r>
            <w:r w:rsidR="00C01D58">
              <w:rPr>
                <w:noProof/>
                <w:webHidden/>
              </w:rPr>
              <w:t>3</w:t>
            </w:r>
            <w:r w:rsidR="00C01D58">
              <w:rPr>
                <w:noProof/>
                <w:webHidden/>
              </w:rPr>
              <w:fldChar w:fldCharType="end"/>
            </w:r>
          </w:hyperlink>
        </w:p>
        <w:p w:rsidR="00C01D58" w:rsidRDefault="002664A4">
          <w:pPr>
            <w:pStyle w:val="TOC1"/>
            <w:tabs>
              <w:tab w:val="right" w:leader="dot" w:pos="9350"/>
            </w:tabs>
            <w:rPr>
              <w:rFonts w:asciiTheme="minorHAnsi" w:eastAsiaTheme="minorEastAsia" w:hAnsiTheme="minorHAnsi" w:cstheme="minorBidi"/>
              <w:noProof/>
              <w:sz w:val="22"/>
              <w:szCs w:val="22"/>
              <w:lang w:val="en-US" w:eastAsia="zh-CN"/>
            </w:rPr>
          </w:pPr>
          <w:hyperlink w:anchor="_Toc345338636" w:history="1">
            <w:r w:rsidR="00C01D58" w:rsidRPr="00BC17F2">
              <w:rPr>
                <w:rStyle w:val="Hyperlink"/>
                <w:noProof/>
              </w:rPr>
              <w:t>Revision history</w:t>
            </w:r>
            <w:r w:rsidR="00C01D58">
              <w:rPr>
                <w:noProof/>
                <w:webHidden/>
              </w:rPr>
              <w:tab/>
            </w:r>
            <w:r w:rsidR="00C01D58">
              <w:rPr>
                <w:noProof/>
                <w:webHidden/>
              </w:rPr>
              <w:fldChar w:fldCharType="begin"/>
            </w:r>
            <w:r w:rsidR="00C01D58">
              <w:rPr>
                <w:noProof/>
                <w:webHidden/>
              </w:rPr>
              <w:instrText xml:space="preserve"> PAGEREF _Toc345338636 \h </w:instrText>
            </w:r>
            <w:r w:rsidR="00C01D58">
              <w:rPr>
                <w:noProof/>
                <w:webHidden/>
              </w:rPr>
            </w:r>
            <w:r w:rsidR="00C01D58">
              <w:rPr>
                <w:noProof/>
                <w:webHidden/>
              </w:rPr>
              <w:fldChar w:fldCharType="separate"/>
            </w:r>
            <w:r w:rsidR="00C01D58">
              <w:rPr>
                <w:noProof/>
                <w:webHidden/>
              </w:rPr>
              <w:t>4</w:t>
            </w:r>
            <w:r w:rsidR="00C01D58">
              <w:rPr>
                <w:noProof/>
                <w:webHidden/>
              </w:rPr>
              <w:fldChar w:fldCharType="end"/>
            </w:r>
          </w:hyperlink>
        </w:p>
        <w:p w:rsidR="00C01D58" w:rsidRDefault="002664A4">
          <w:pPr>
            <w:pStyle w:val="TOC1"/>
            <w:tabs>
              <w:tab w:val="right" w:leader="dot" w:pos="9350"/>
            </w:tabs>
            <w:rPr>
              <w:rFonts w:asciiTheme="minorHAnsi" w:eastAsiaTheme="minorEastAsia" w:hAnsiTheme="minorHAnsi" w:cstheme="minorBidi"/>
              <w:noProof/>
              <w:sz w:val="22"/>
              <w:szCs w:val="22"/>
              <w:lang w:val="en-US" w:eastAsia="zh-CN"/>
            </w:rPr>
          </w:pPr>
          <w:hyperlink w:anchor="_Toc345338637" w:history="1">
            <w:r w:rsidR="00C01D58" w:rsidRPr="00BC17F2">
              <w:rPr>
                <w:rStyle w:val="Hyperlink"/>
                <w:noProof/>
              </w:rPr>
              <w:t>Order and Work order registration</w:t>
            </w:r>
            <w:r w:rsidR="00C01D58">
              <w:rPr>
                <w:noProof/>
                <w:webHidden/>
              </w:rPr>
              <w:tab/>
            </w:r>
            <w:r w:rsidR="00C01D58">
              <w:rPr>
                <w:noProof/>
                <w:webHidden/>
              </w:rPr>
              <w:fldChar w:fldCharType="begin"/>
            </w:r>
            <w:r w:rsidR="00C01D58">
              <w:rPr>
                <w:noProof/>
                <w:webHidden/>
              </w:rPr>
              <w:instrText xml:space="preserve"> PAGEREF _Toc345338637 \h </w:instrText>
            </w:r>
            <w:r w:rsidR="00C01D58">
              <w:rPr>
                <w:noProof/>
                <w:webHidden/>
              </w:rPr>
            </w:r>
            <w:r w:rsidR="00C01D58">
              <w:rPr>
                <w:noProof/>
                <w:webHidden/>
              </w:rPr>
              <w:fldChar w:fldCharType="separate"/>
            </w:r>
            <w:r w:rsidR="00C01D58">
              <w:rPr>
                <w:noProof/>
                <w:webHidden/>
              </w:rPr>
              <w:t>5</w:t>
            </w:r>
            <w:r w:rsidR="00C01D58">
              <w:rPr>
                <w:noProof/>
                <w:webHidden/>
              </w:rPr>
              <w:fldChar w:fldCharType="end"/>
            </w:r>
          </w:hyperlink>
        </w:p>
        <w:p w:rsidR="00C01D58" w:rsidRDefault="002664A4">
          <w:pPr>
            <w:pStyle w:val="TOC2"/>
            <w:tabs>
              <w:tab w:val="right" w:leader="dot" w:pos="9350"/>
            </w:tabs>
            <w:rPr>
              <w:rFonts w:asciiTheme="minorHAnsi" w:eastAsiaTheme="minorEastAsia" w:hAnsiTheme="minorHAnsi" w:cstheme="minorBidi"/>
              <w:noProof/>
              <w:sz w:val="22"/>
              <w:szCs w:val="22"/>
              <w:lang w:val="en-US" w:eastAsia="zh-CN"/>
            </w:rPr>
          </w:pPr>
          <w:hyperlink w:anchor="_Toc345338638" w:history="1">
            <w:r w:rsidR="00C01D58" w:rsidRPr="00BC17F2">
              <w:rPr>
                <w:rStyle w:val="Hyperlink"/>
                <w:noProof/>
              </w:rPr>
              <w:t>Order Reginstation</w:t>
            </w:r>
            <w:r w:rsidR="00C01D58">
              <w:rPr>
                <w:noProof/>
                <w:webHidden/>
              </w:rPr>
              <w:tab/>
            </w:r>
            <w:r w:rsidR="00C01D58">
              <w:rPr>
                <w:noProof/>
                <w:webHidden/>
              </w:rPr>
              <w:fldChar w:fldCharType="begin"/>
            </w:r>
            <w:r w:rsidR="00C01D58">
              <w:rPr>
                <w:noProof/>
                <w:webHidden/>
              </w:rPr>
              <w:instrText xml:space="preserve"> PAGEREF _Toc345338638 \h </w:instrText>
            </w:r>
            <w:r w:rsidR="00C01D58">
              <w:rPr>
                <w:noProof/>
                <w:webHidden/>
              </w:rPr>
            </w:r>
            <w:r w:rsidR="00C01D58">
              <w:rPr>
                <w:noProof/>
                <w:webHidden/>
              </w:rPr>
              <w:fldChar w:fldCharType="separate"/>
            </w:r>
            <w:r w:rsidR="00C01D58">
              <w:rPr>
                <w:noProof/>
                <w:webHidden/>
              </w:rPr>
              <w:t>6</w:t>
            </w:r>
            <w:r w:rsidR="00C01D58">
              <w:rPr>
                <w:noProof/>
                <w:webHidden/>
              </w:rPr>
              <w:fldChar w:fldCharType="end"/>
            </w:r>
          </w:hyperlink>
        </w:p>
        <w:p w:rsidR="00C01D58" w:rsidRDefault="002664A4">
          <w:pPr>
            <w:pStyle w:val="TOC2"/>
            <w:tabs>
              <w:tab w:val="right" w:leader="dot" w:pos="9350"/>
            </w:tabs>
            <w:rPr>
              <w:rFonts w:asciiTheme="minorHAnsi" w:eastAsiaTheme="minorEastAsia" w:hAnsiTheme="minorHAnsi" w:cstheme="minorBidi"/>
              <w:noProof/>
              <w:sz w:val="22"/>
              <w:szCs w:val="22"/>
              <w:lang w:val="en-US" w:eastAsia="zh-CN"/>
            </w:rPr>
          </w:pPr>
          <w:hyperlink w:anchor="_Toc345338639" w:history="1">
            <w:r w:rsidR="00C01D58" w:rsidRPr="00BC17F2">
              <w:rPr>
                <w:rStyle w:val="Hyperlink"/>
                <w:noProof/>
              </w:rPr>
              <w:t>Work order Setup</w:t>
            </w:r>
            <w:r w:rsidR="00C01D58">
              <w:rPr>
                <w:noProof/>
                <w:webHidden/>
              </w:rPr>
              <w:tab/>
            </w:r>
            <w:r w:rsidR="00C01D58">
              <w:rPr>
                <w:noProof/>
                <w:webHidden/>
              </w:rPr>
              <w:fldChar w:fldCharType="begin"/>
            </w:r>
            <w:r w:rsidR="00C01D58">
              <w:rPr>
                <w:noProof/>
                <w:webHidden/>
              </w:rPr>
              <w:instrText xml:space="preserve"> PAGEREF _Toc345338639 \h </w:instrText>
            </w:r>
            <w:r w:rsidR="00C01D58">
              <w:rPr>
                <w:noProof/>
                <w:webHidden/>
              </w:rPr>
            </w:r>
            <w:r w:rsidR="00C01D58">
              <w:rPr>
                <w:noProof/>
                <w:webHidden/>
              </w:rPr>
              <w:fldChar w:fldCharType="separate"/>
            </w:r>
            <w:r w:rsidR="00C01D58">
              <w:rPr>
                <w:noProof/>
                <w:webHidden/>
              </w:rPr>
              <w:t>7</w:t>
            </w:r>
            <w:r w:rsidR="00C01D58">
              <w:rPr>
                <w:noProof/>
                <w:webHidden/>
              </w:rPr>
              <w:fldChar w:fldCharType="end"/>
            </w:r>
          </w:hyperlink>
        </w:p>
        <w:p w:rsidR="00C01D58" w:rsidRDefault="002664A4">
          <w:pPr>
            <w:pStyle w:val="TOC3"/>
            <w:tabs>
              <w:tab w:val="right" w:leader="dot" w:pos="9350"/>
            </w:tabs>
            <w:rPr>
              <w:rFonts w:asciiTheme="minorHAnsi" w:eastAsiaTheme="minorEastAsia" w:hAnsiTheme="minorHAnsi" w:cstheme="minorBidi"/>
              <w:i w:val="0"/>
              <w:iCs w:val="0"/>
              <w:noProof/>
              <w:sz w:val="22"/>
              <w:szCs w:val="22"/>
              <w:lang w:val="en-US" w:eastAsia="zh-CN"/>
            </w:rPr>
          </w:pPr>
          <w:hyperlink w:anchor="_Toc345338640" w:history="1">
            <w:r w:rsidR="00C01D58" w:rsidRPr="00BC17F2">
              <w:rPr>
                <w:rStyle w:val="Hyperlink"/>
                <w:noProof/>
              </w:rPr>
              <w:t>Product details</w:t>
            </w:r>
            <w:r w:rsidR="00C01D58">
              <w:rPr>
                <w:noProof/>
                <w:webHidden/>
              </w:rPr>
              <w:tab/>
            </w:r>
            <w:r w:rsidR="00C01D58">
              <w:rPr>
                <w:noProof/>
                <w:webHidden/>
              </w:rPr>
              <w:fldChar w:fldCharType="begin"/>
            </w:r>
            <w:r w:rsidR="00C01D58">
              <w:rPr>
                <w:noProof/>
                <w:webHidden/>
              </w:rPr>
              <w:instrText xml:space="preserve"> PAGEREF _Toc345338640 \h </w:instrText>
            </w:r>
            <w:r w:rsidR="00C01D58">
              <w:rPr>
                <w:noProof/>
                <w:webHidden/>
              </w:rPr>
            </w:r>
            <w:r w:rsidR="00C01D58">
              <w:rPr>
                <w:noProof/>
                <w:webHidden/>
              </w:rPr>
              <w:fldChar w:fldCharType="separate"/>
            </w:r>
            <w:r w:rsidR="00C01D58">
              <w:rPr>
                <w:noProof/>
                <w:webHidden/>
              </w:rPr>
              <w:t>8</w:t>
            </w:r>
            <w:r w:rsidR="00C01D58">
              <w:rPr>
                <w:noProof/>
                <w:webHidden/>
              </w:rPr>
              <w:fldChar w:fldCharType="end"/>
            </w:r>
          </w:hyperlink>
        </w:p>
        <w:p w:rsidR="00C01D58" w:rsidRDefault="002664A4">
          <w:pPr>
            <w:pStyle w:val="TOC3"/>
            <w:tabs>
              <w:tab w:val="right" w:leader="dot" w:pos="9350"/>
            </w:tabs>
            <w:rPr>
              <w:rFonts w:asciiTheme="minorHAnsi" w:eastAsiaTheme="minorEastAsia" w:hAnsiTheme="minorHAnsi" w:cstheme="minorBidi"/>
              <w:i w:val="0"/>
              <w:iCs w:val="0"/>
              <w:noProof/>
              <w:sz w:val="22"/>
              <w:szCs w:val="22"/>
              <w:lang w:val="en-US" w:eastAsia="zh-CN"/>
            </w:rPr>
          </w:pPr>
          <w:hyperlink w:anchor="_Toc345338641" w:history="1">
            <w:r w:rsidR="00C01D58" w:rsidRPr="00BC17F2">
              <w:rPr>
                <w:rStyle w:val="Hyperlink"/>
                <w:noProof/>
              </w:rPr>
              <w:t>Operations</w:t>
            </w:r>
            <w:r w:rsidR="00C01D58">
              <w:rPr>
                <w:noProof/>
                <w:webHidden/>
              </w:rPr>
              <w:tab/>
            </w:r>
            <w:r w:rsidR="00C01D58">
              <w:rPr>
                <w:noProof/>
                <w:webHidden/>
              </w:rPr>
              <w:fldChar w:fldCharType="begin"/>
            </w:r>
            <w:r w:rsidR="00C01D58">
              <w:rPr>
                <w:noProof/>
                <w:webHidden/>
              </w:rPr>
              <w:instrText xml:space="preserve"> PAGEREF _Toc345338641 \h </w:instrText>
            </w:r>
            <w:r w:rsidR="00C01D58">
              <w:rPr>
                <w:noProof/>
                <w:webHidden/>
              </w:rPr>
            </w:r>
            <w:r w:rsidR="00C01D58">
              <w:rPr>
                <w:noProof/>
                <w:webHidden/>
              </w:rPr>
              <w:fldChar w:fldCharType="separate"/>
            </w:r>
            <w:r w:rsidR="00C01D58">
              <w:rPr>
                <w:noProof/>
                <w:webHidden/>
              </w:rPr>
              <w:t>10</w:t>
            </w:r>
            <w:r w:rsidR="00C01D58">
              <w:rPr>
                <w:noProof/>
                <w:webHidden/>
              </w:rPr>
              <w:fldChar w:fldCharType="end"/>
            </w:r>
          </w:hyperlink>
        </w:p>
        <w:p w:rsidR="00C01D58" w:rsidRDefault="002664A4">
          <w:pPr>
            <w:pStyle w:val="TOC3"/>
            <w:tabs>
              <w:tab w:val="right" w:leader="dot" w:pos="9350"/>
            </w:tabs>
            <w:rPr>
              <w:rFonts w:asciiTheme="minorHAnsi" w:eastAsiaTheme="minorEastAsia" w:hAnsiTheme="minorHAnsi" w:cstheme="minorBidi"/>
              <w:i w:val="0"/>
              <w:iCs w:val="0"/>
              <w:noProof/>
              <w:sz w:val="22"/>
              <w:szCs w:val="22"/>
              <w:lang w:val="en-US" w:eastAsia="zh-CN"/>
            </w:rPr>
          </w:pPr>
          <w:hyperlink w:anchor="_Toc345338642" w:history="1">
            <w:r w:rsidR="00C01D58" w:rsidRPr="00BC17F2">
              <w:rPr>
                <w:rStyle w:val="Hyperlink"/>
                <w:noProof/>
              </w:rPr>
              <w:t>Mfg Tests</w:t>
            </w:r>
            <w:r w:rsidR="00C01D58">
              <w:rPr>
                <w:noProof/>
                <w:webHidden/>
              </w:rPr>
              <w:tab/>
            </w:r>
            <w:r w:rsidR="00C01D58">
              <w:rPr>
                <w:noProof/>
                <w:webHidden/>
              </w:rPr>
              <w:fldChar w:fldCharType="begin"/>
            </w:r>
            <w:r w:rsidR="00C01D58">
              <w:rPr>
                <w:noProof/>
                <w:webHidden/>
              </w:rPr>
              <w:instrText xml:space="preserve"> PAGEREF _Toc345338642 \h </w:instrText>
            </w:r>
            <w:r w:rsidR="00C01D58">
              <w:rPr>
                <w:noProof/>
                <w:webHidden/>
              </w:rPr>
            </w:r>
            <w:r w:rsidR="00C01D58">
              <w:rPr>
                <w:noProof/>
                <w:webHidden/>
              </w:rPr>
              <w:fldChar w:fldCharType="separate"/>
            </w:r>
            <w:r w:rsidR="00C01D58">
              <w:rPr>
                <w:noProof/>
                <w:webHidden/>
              </w:rPr>
              <w:t>12</w:t>
            </w:r>
            <w:r w:rsidR="00C01D58">
              <w:rPr>
                <w:noProof/>
                <w:webHidden/>
              </w:rPr>
              <w:fldChar w:fldCharType="end"/>
            </w:r>
          </w:hyperlink>
        </w:p>
        <w:p w:rsidR="00C01D58" w:rsidRDefault="002664A4">
          <w:pPr>
            <w:pStyle w:val="TOC3"/>
            <w:tabs>
              <w:tab w:val="right" w:leader="dot" w:pos="9350"/>
            </w:tabs>
            <w:rPr>
              <w:rFonts w:asciiTheme="minorHAnsi" w:eastAsiaTheme="minorEastAsia" w:hAnsiTheme="minorHAnsi" w:cstheme="minorBidi"/>
              <w:i w:val="0"/>
              <w:iCs w:val="0"/>
              <w:noProof/>
              <w:sz w:val="22"/>
              <w:szCs w:val="22"/>
              <w:lang w:val="en-US" w:eastAsia="zh-CN"/>
            </w:rPr>
          </w:pPr>
          <w:hyperlink w:anchor="_Toc345338643" w:history="1">
            <w:r w:rsidR="00C01D58" w:rsidRPr="00BC17F2">
              <w:rPr>
                <w:rStyle w:val="Hyperlink"/>
                <w:noProof/>
              </w:rPr>
              <w:t>Work o. BOM</w:t>
            </w:r>
            <w:r w:rsidR="00C01D58">
              <w:rPr>
                <w:noProof/>
                <w:webHidden/>
              </w:rPr>
              <w:tab/>
            </w:r>
            <w:r w:rsidR="00C01D58">
              <w:rPr>
                <w:noProof/>
                <w:webHidden/>
              </w:rPr>
              <w:fldChar w:fldCharType="begin"/>
            </w:r>
            <w:r w:rsidR="00C01D58">
              <w:rPr>
                <w:noProof/>
                <w:webHidden/>
              </w:rPr>
              <w:instrText xml:space="preserve"> PAGEREF _Toc345338643 \h </w:instrText>
            </w:r>
            <w:r w:rsidR="00C01D58">
              <w:rPr>
                <w:noProof/>
                <w:webHidden/>
              </w:rPr>
            </w:r>
            <w:r w:rsidR="00C01D58">
              <w:rPr>
                <w:noProof/>
                <w:webHidden/>
              </w:rPr>
              <w:fldChar w:fldCharType="separate"/>
            </w:r>
            <w:r w:rsidR="00C01D58">
              <w:rPr>
                <w:noProof/>
                <w:webHidden/>
              </w:rPr>
              <w:t>14</w:t>
            </w:r>
            <w:r w:rsidR="00C01D58">
              <w:rPr>
                <w:noProof/>
                <w:webHidden/>
              </w:rPr>
              <w:fldChar w:fldCharType="end"/>
            </w:r>
          </w:hyperlink>
        </w:p>
        <w:p w:rsidR="00C01D58" w:rsidRDefault="002664A4">
          <w:pPr>
            <w:pStyle w:val="TOC3"/>
            <w:tabs>
              <w:tab w:val="right" w:leader="dot" w:pos="9350"/>
            </w:tabs>
            <w:rPr>
              <w:rFonts w:asciiTheme="minorHAnsi" w:eastAsiaTheme="minorEastAsia" w:hAnsiTheme="minorHAnsi" w:cstheme="minorBidi"/>
              <w:i w:val="0"/>
              <w:iCs w:val="0"/>
              <w:noProof/>
              <w:sz w:val="22"/>
              <w:szCs w:val="22"/>
              <w:lang w:val="en-US" w:eastAsia="zh-CN"/>
            </w:rPr>
          </w:pPr>
          <w:hyperlink w:anchor="_Toc345338644" w:history="1">
            <w:r w:rsidR="00C01D58" w:rsidRPr="00BC17F2">
              <w:rPr>
                <w:rStyle w:val="Hyperlink"/>
                <w:noProof/>
              </w:rPr>
              <w:t>Operation BOM</w:t>
            </w:r>
            <w:r w:rsidR="00C01D58">
              <w:rPr>
                <w:noProof/>
                <w:webHidden/>
              </w:rPr>
              <w:tab/>
            </w:r>
            <w:r w:rsidR="00C01D58">
              <w:rPr>
                <w:noProof/>
                <w:webHidden/>
              </w:rPr>
              <w:fldChar w:fldCharType="begin"/>
            </w:r>
            <w:r w:rsidR="00C01D58">
              <w:rPr>
                <w:noProof/>
                <w:webHidden/>
              </w:rPr>
              <w:instrText xml:space="preserve"> PAGEREF _Toc345338644 \h </w:instrText>
            </w:r>
            <w:r w:rsidR="00C01D58">
              <w:rPr>
                <w:noProof/>
                <w:webHidden/>
              </w:rPr>
            </w:r>
            <w:r w:rsidR="00C01D58">
              <w:rPr>
                <w:noProof/>
                <w:webHidden/>
              </w:rPr>
              <w:fldChar w:fldCharType="separate"/>
            </w:r>
            <w:r w:rsidR="00C01D58">
              <w:rPr>
                <w:noProof/>
                <w:webHidden/>
              </w:rPr>
              <w:t>16</w:t>
            </w:r>
            <w:r w:rsidR="00C01D58">
              <w:rPr>
                <w:noProof/>
                <w:webHidden/>
              </w:rPr>
              <w:fldChar w:fldCharType="end"/>
            </w:r>
          </w:hyperlink>
        </w:p>
        <w:p w:rsidR="00C01D58" w:rsidRDefault="002664A4">
          <w:pPr>
            <w:pStyle w:val="TOC3"/>
            <w:tabs>
              <w:tab w:val="right" w:leader="dot" w:pos="9350"/>
            </w:tabs>
            <w:rPr>
              <w:rFonts w:asciiTheme="minorHAnsi" w:eastAsiaTheme="minorEastAsia" w:hAnsiTheme="minorHAnsi" w:cstheme="minorBidi"/>
              <w:i w:val="0"/>
              <w:iCs w:val="0"/>
              <w:noProof/>
              <w:sz w:val="22"/>
              <w:szCs w:val="22"/>
              <w:lang w:val="en-US" w:eastAsia="zh-CN"/>
            </w:rPr>
          </w:pPr>
          <w:hyperlink w:anchor="_Toc345338645" w:history="1">
            <w:r w:rsidR="00C01D58" w:rsidRPr="00BC17F2">
              <w:rPr>
                <w:rStyle w:val="Hyperlink"/>
                <w:noProof/>
              </w:rPr>
              <w:t>Slot requirements</w:t>
            </w:r>
            <w:r w:rsidR="00C01D58">
              <w:rPr>
                <w:noProof/>
                <w:webHidden/>
              </w:rPr>
              <w:tab/>
            </w:r>
            <w:r w:rsidR="00C01D58">
              <w:rPr>
                <w:noProof/>
                <w:webHidden/>
              </w:rPr>
              <w:fldChar w:fldCharType="begin"/>
            </w:r>
            <w:r w:rsidR="00C01D58">
              <w:rPr>
                <w:noProof/>
                <w:webHidden/>
              </w:rPr>
              <w:instrText xml:space="preserve"> PAGEREF _Toc345338645 \h </w:instrText>
            </w:r>
            <w:r w:rsidR="00C01D58">
              <w:rPr>
                <w:noProof/>
                <w:webHidden/>
              </w:rPr>
            </w:r>
            <w:r w:rsidR="00C01D58">
              <w:rPr>
                <w:noProof/>
                <w:webHidden/>
              </w:rPr>
              <w:fldChar w:fldCharType="separate"/>
            </w:r>
            <w:r w:rsidR="00C01D58">
              <w:rPr>
                <w:noProof/>
                <w:webHidden/>
              </w:rPr>
              <w:t>18</w:t>
            </w:r>
            <w:r w:rsidR="00C01D58">
              <w:rPr>
                <w:noProof/>
                <w:webHidden/>
              </w:rPr>
              <w:fldChar w:fldCharType="end"/>
            </w:r>
          </w:hyperlink>
        </w:p>
        <w:p w:rsidR="00C01D58" w:rsidRDefault="002664A4">
          <w:pPr>
            <w:pStyle w:val="TOC2"/>
            <w:tabs>
              <w:tab w:val="right" w:leader="dot" w:pos="9350"/>
            </w:tabs>
            <w:rPr>
              <w:rFonts w:asciiTheme="minorHAnsi" w:eastAsiaTheme="minorEastAsia" w:hAnsiTheme="minorHAnsi" w:cstheme="minorBidi"/>
              <w:noProof/>
              <w:sz w:val="22"/>
              <w:szCs w:val="22"/>
              <w:lang w:val="en-US" w:eastAsia="zh-CN"/>
            </w:rPr>
          </w:pPr>
          <w:hyperlink w:anchor="_Toc345338646" w:history="1">
            <w:r w:rsidR="00C01D58" w:rsidRPr="00BC17F2">
              <w:rPr>
                <w:rStyle w:val="Hyperlink"/>
                <w:noProof/>
              </w:rPr>
              <w:t>Reports</w:t>
            </w:r>
            <w:r w:rsidR="00C01D58">
              <w:rPr>
                <w:noProof/>
                <w:webHidden/>
              </w:rPr>
              <w:tab/>
            </w:r>
            <w:r w:rsidR="00C01D58">
              <w:rPr>
                <w:noProof/>
                <w:webHidden/>
              </w:rPr>
              <w:fldChar w:fldCharType="begin"/>
            </w:r>
            <w:r w:rsidR="00C01D58">
              <w:rPr>
                <w:noProof/>
                <w:webHidden/>
              </w:rPr>
              <w:instrText xml:space="preserve"> PAGEREF _Toc345338646 \h </w:instrText>
            </w:r>
            <w:r w:rsidR="00C01D58">
              <w:rPr>
                <w:noProof/>
                <w:webHidden/>
              </w:rPr>
            </w:r>
            <w:r w:rsidR="00C01D58">
              <w:rPr>
                <w:noProof/>
                <w:webHidden/>
              </w:rPr>
              <w:fldChar w:fldCharType="separate"/>
            </w:r>
            <w:r w:rsidR="00C01D58">
              <w:rPr>
                <w:noProof/>
                <w:webHidden/>
              </w:rPr>
              <w:t>21</w:t>
            </w:r>
            <w:r w:rsidR="00C01D58">
              <w:rPr>
                <w:noProof/>
                <w:webHidden/>
              </w:rPr>
              <w:fldChar w:fldCharType="end"/>
            </w:r>
          </w:hyperlink>
        </w:p>
        <w:p w:rsidR="00C01D58" w:rsidRDefault="002664A4">
          <w:pPr>
            <w:pStyle w:val="TOC1"/>
            <w:tabs>
              <w:tab w:val="right" w:leader="dot" w:pos="9350"/>
            </w:tabs>
            <w:rPr>
              <w:rFonts w:asciiTheme="minorHAnsi" w:eastAsiaTheme="minorEastAsia" w:hAnsiTheme="minorHAnsi" w:cstheme="minorBidi"/>
              <w:noProof/>
              <w:sz w:val="22"/>
              <w:szCs w:val="22"/>
              <w:lang w:val="en-US" w:eastAsia="zh-CN"/>
            </w:rPr>
          </w:pPr>
          <w:hyperlink w:anchor="_Toc345338647" w:history="1">
            <w:r w:rsidR="00C01D58" w:rsidRPr="00BC17F2">
              <w:rPr>
                <w:rStyle w:val="Hyperlink"/>
                <w:noProof/>
              </w:rPr>
              <w:t>Ware House</w:t>
            </w:r>
            <w:r w:rsidR="00C01D58">
              <w:rPr>
                <w:noProof/>
                <w:webHidden/>
              </w:rPr>
              <w:tab/>
            </w:r>
            <w:r w:rsidR="00C01D58">
              <w:rPr>
                <w:noProof/>
                <w:webHidden/>
              </w:rPr>
              <w:fldChar w:fldCharType="begin"/>
            </w:r>
            <w:r w:rsidR="00C01D58">
              <w:rPr>
                <w:noProof/>
                <w:webHidden/>
              </w:rPr>
              <w:instrText xml:space="preserve"> PAGEREF _Toc345338647 \h </w:instrText>
            </w:r>
            <w:r w:rsidR="00C01D58">
              <w:rPr>
                <w:noProof/>
                <w:webHidden/>
              </w:rPr>
            </w:r>
            <w:r w:rsidR="00C01D58">
              <w:rPr>
                <w:noProof/>
                <w:webHidden/>
              </w:rPr>
              <w:fldChar w:fldCharType="separate"/>
            </w:r>
            <w:r w:rsidR="00C01D58">
              <w:rPr>
                <w:noProof/>
                <w:webHidden/>
              </w:rPr>
              <w:t>23</w:t>
            </w:r>
            <w:r w:rsidR="00C01D58">
              <w:rPr>
                <w:noProof/>
                <w:webHidden/>
              </w:rPr>
              <w:fldChar w:fldCharType="end"/>
            </w:r>
          </w:hyperlink>
        </w:p>
        <w:p w:rsidR="00C01D58" w:rsidRDefault="002664A4">
          <w:pPr>
            <w:pStyle w:val="TOC1"/>
            <w:tabs>
              <w:tab w:val="right" w:leader="dot" w:pos="9350"/>
            </w:tabs>
            <w:rPr>
              <w:rFonts w:asciiTheme="minorHAnsi" w:eastAsiaTheme="minorEastAsia" w:hAnsiTheme="minorHAnsi" w:cstheme="minorBidi"/>
              <w:noProof/>
              <w:sz w:val="22"/>
              <w:szCs w:val="22"/>
              <w:lang w:val="en-US" w:eastAsia="zh-CN"/>
            </w:rPr>
          </w:pPr>
          <w:hyperlink w:anchor="_Toc345338648" w:history="1">
            <w:r w:rsidR="00C01D58" w:rsidRPr="00BC17F2">
              <w:rPr>
                <w:rStyle w:val="Hyperlink"/>
                <w:noProof/>
              </w:rPr>
              <w:t>QC/Admin</w:t>
            </w:r>
            <w:r w:rsidR="00C01D58">
              <w:rPr>
                <w:noProof/>
                <w:webHidden/>
              </w:rPr>
              <w:tab/>
            </w:r>
            <w:r w:rsidR="00C01D58">
              <w:rPr>
                <w:noProof/>
                <w:webHidden/>
              </w:rPr>
              <w:fldChar w:fldCharType="begin"/>
            </w:r>
            <w:r w:rsidR="00C01D58">
              <w:rPr>
                <w:noProof/>
                <w:webHidden/>
              </w:rPr>
              <w:instrText xml:space="preserve"> PAGEREF _Toc345338648 \h </w:instrText>
            </w:r>
            <w:r w:rsidR="00C01D58">
              <w:rPr>
                <w:noProof/>
                <w:webHidden/>
              </w:rPr>
            </w:r>
            <w:r w:rsidR="00C01D58">
              <w:rPr>
                <w:noProof/>
                <w:webHidden/>
              </w:rPr>
              <w:fldChar w:fldCharType="separate"/>
            </w:r>
            <w:r w:rsidR="00C01D58">
              <w:rPr>
                <w:noProof/>
                <w:webHidden/>
              </w:rPr>
              <w:t>26</w:t>
            </w:r>
            <w:r w:rsidR="00C01D58">
              <w:rPr>
                <w:noProof/>
                <w:webHidden/>
              </w:rPr>
              <w:fldChar w:fldCharType="end"/>
            </w:r>
          </w:hyperlink>
        </w:p>
        <w:p w:rsidR="00C01D58" w:rsidRDefault="002664A4">
          <w:pPr>
            <w:pStyle w:val="TOC2"/>
            <w:tabs>
              <w:tab w:val="right" w:leader="dot" w:pos="9350"/>
            </w:tabs>
            <w:rPr>
              <w:rFonts w:asciiTheme="minorHAnsi" w:eastAsiaTheme="minorEastAsia" w:hAnsiTheme="minorHAnsi" w:cstheme="minorBidi"/>
              <w:noProof/>
              <w:sz w:val="22"/>
              <w:szCs w:val="22"/>
              <w:lang w:val="en-US" w:eastAsia="zh-CN"/>
            </w:rPr>
          </w:pPr>
          <w:hyperlink w:anchor="_Toc345338649" w:history="1">
            <w:r w:rsidR="00C01D58" w:rsidRPr="00BC17F2">
              <w:rPr>
                <w:rStyle w:val="Hyperlink"/>
                <w:noProof/>
              </w:rPr>
              <w:t>ID status</w:t>
            </w:r>
            <w:r w:rsidR="00C01D58">
              <w:rPr>
                <w:noProof/>
                <w:webHidden/>
              </w:rPr>
              <w:tab/>
            </w:r>
            <w:r w:rsidR="00C01D58">
              <w:rPr>
                <w:noProof/>
                <w:webHidden/>
              </w:rPr>
              <w:fldChar w:fldCharType="begin"/>
            </w:r>
            <w:r w:rsidR="00C01D58">
              <w:rPr>
                <w:noProof/>
                <w:webHidden/>
              </w:rPr>
              <w:instrText xml:space="preserve"> PAGEREF _Toc345338649 \h </w:instrText>
            </w:r>
            <w:r w:rsidR="00C01D58">
              <w:rPr>
                <w:noProof/>
                <w:webHidden/>
              </w:rPr>
            </w:r>
            <w:r w:rsidR="00C01D58">
              <w:rPr>
                <w:noProof/>
                <w:webHidden/>
              </w:rPr>
              <w:fldChar w:fldCharType="separate"/>
            </w:r>
            <w:r w:rsidR="00C01D58">
              <w:rPr>
                <w:noProof/>
                <w:webHidden/>
              </w:rPr>
              <w:t>26</w:t>
            </w:r>
            <w:r w:rsidR="00C01D58">
              <w:rPr>
                <w:noProof/>
                <w:webHidden/>
              </w:rPr>
              <w:fldChar w:fldCharType="end"/>
            </w:r>
          </w:hyperlink>
        </w:p>
        <w:p w:rsidR="00C01D58" w:rsidRDefault="002664A4">
          <w:pPr>
            <w:pStyle w:val="TOC2"/>
            <w:tabs>
              <w:tab w:val="right" w:leader="dot" w:pos="9350"/>
            </w:tabs>
            <w:rPr>
              <w:rFonts w:asciiTheme="minorHAnsi" w:eastAsiaTheme="minorEastAsia" w:hAnsiTheme="minorHAnsi" w:cstheme="minorBidi"/>
              <w:noProof/>
              <w:sz w:val="22"/>
              <w:szCs w:val="22"/>
              <w:lang w:val="en-US" w:eastAsia="zh-CN"/>
            </w:rPr>
          </w:pPr>
          <w:hyperlink w:anchor="_Toc345338650" w:history="1">
            <w:r w:rsidR="00C01D58" w:rsidRPr="00BC17F2">
              <w:rPr>
                <w:rStyle w:val="Hyperlink"/>
                <w:noProof/>
              </w:rPr>
              <w:t>Status</w:t>
            </w:r>
            <w:r w:rsidR="00C01D58">
              <w:rPr>
                <w:noProof/>
                <w:webHidden/>
              </w:rPr>
              <w:tab/>
            </w:r>
            <w:r w:rsidR="00C01D58">
              <w:rPr>
                <w:noProof/>
                <w:webHidden/>
              </w:rPr>
              <w:fldChar w:fldCharType="begin"/>
            </w:r>
            <w:r w:rsidR="00C01D58">
              <w:rPr>
                <w:noProof/>
                <w:webHidden/>
              </w:rPr>
              <w:instrText xml:space="preserve"> PAGEREF _Toc345338650 \h </w:instrText>
            </w:r>
            <w:r w:rsidR="00C01D58">
              <w:rPr>
                <w:noProof/>
                <w:webHidden/>
              </w:rPr>
            </w:r>
            <w:r w:rsidR="00C01D58">
              <w:rPr>
                <w:noProof/>
                <w:webHidden/>
              </w:rPr>
              <w:fldChar w:fldCharType="separate"/>
            </w:r>
            <w:r w:rsidR="00C01D58">
              <w:rPr>
                <w:noProof/>
                <w:webHidden/>
              </w:rPr>
              <w:t>27</w:t>
            </w:r>
            <w:r w:rsidR="00C01D58">
              <w:rPr>
                <w:noProof/>
                <w:webHidden/>
              </w:rPr>
              <w:fldChar w:fldCharType="end"/>
            </w:r>
          </w:hyperlink>
        </w:p>
        <w:p w:rsidR="00C01D58" w:rsidRDefault="002664A4">
          <w:pPr>
            <w:pStyle w:val="TOC2"/>
            <w:tabs>
              <w:tab w:val="right" w:leader="dot" w:pos="9350"/>
            </w:tabs>
            <w:rPr>
              <w:rFonts w:asciiTheme="minorHAnsi" w:eastAsiaTheme="minorEastAsia" w:hAnsiTheme="minorHAnsi" w:cstheme="minorBidi"/>
              <w:noProof/>
              <w:sz w:val="22"/>
              <w:szCs w:val="22"/>
              <w:lang w:val="en-US" w:eastAsia="zh-CN"/>
            </w:rPr>
          </w:pPr>
          <w:hyperlink w:anchor="_Toc345338651" w:history="1">
            <w:r w:rsidR="00C01D58" w:rsidRPr="00BC17F2">
              <w:rPr>
                <w:rStyle w:val="Hyperlink"/>
                <w:noProof/>
              </w:rPr>
              <w:t>Pull off</w:t>
            </w:r>
            <w:r w:rsidR="00C01D58">
              <w:rPr>
                <w:noProof/>
                <w:webHidden/>
              </w:rPr>
              <w:tab/>
            </w:r>
            <w:r w:rsidR="00C01D58">
              <w:rPr>
                <w:noProof/>
                <w:webHidden/>
              </w:rPr>
              <w:fldChar w:fldCharType="begin"/>
            </w:r>
            <w:r w:rsidR="00C01D58">
              <w:rPr>
                <w:noProof/>
                <w:webHidden/>
              </w:rPr>
              <w:instrText xml:space="preserve"> PAGEREF _Toc345338651 \h </w:instrText>
            </w:r>
            <w:r w:rsidR="00C01D58">
              <w:rPr>
                <w:noProof/>
                <w:webHidden/>
              </w:rPr>
            </w:r>
            <w:r w:rsidR="00C01D58">
              <w:rPr>
                <w:noProof/>
                <w:webHidden/>
              </w:rPr>
              <w:fldChar w:fldCharType="separate"/>
            </w:r>
            <w:r w:rsidR="00C01D58">
              <w:rPr>
                <w:noProof/>
                <w:webHidden/>
              </w:rPr>
              <w:t>28</w:t>
            </w:r>
            <w:r w:rsidR="00C01D58">
              <w:rPr>
                <w:noProof/>
                <w:webHidden/>
              </w:rPr>
              <w:fldChar w:fldCharType="end"/>
            </w:r>
          </w:hyperlink>
        </w:p>
        <w:p w:rsidR="00C01D58" w:rsidRDefault="002664A4">
          <w:pPr>
            <w:pStyle w:val="TOC1"/>
            <w:tabs>
              <w:tab w:val="right" w:leader="dot" w:pos="9350"/>
            </w:tabs>
            <w:rPr>
              <w:rFonts w:asciiTheme="minorHAnsi" w:eastAsiaTheme="minorEastAsia" w:hAnsiTheme="minorHAnsi" w:cstheme="minorBidi"/>
              <w:noProof/>
              <w:sz w:val="22"/>
              <w:szCs w:val="22"/>
              <w:lang w:val="en-US" w:eastAsia="zh-CN"/>
            </w:rPr>
          </w:pPr>
          <w:hyperlink w:anchor="_Toc345338652" w:history="1">
            <w:r w:rsidR="00C01D58" w:rsidRPr="00BC17F2">
              <w:rPr>
                <w:rStyle w:val="Hyperlink"/>
                <w:noProof/>
              </w:rPr>
              <w:t>Assembly</w:t>
            </w:r>
            <w:r w:rsidR="00C01D58">
              <w:rPr>
                <w:noProof/>
                <w:webHidden/>
              </w:rPr>
              <w:tab/>
            </w:r>
            <w:r w:rsidR="00C01D58">
              <w:rPr>
                <w:noProof/>
                <w:webHidden/>
              </w:rPr>
              <w:fldChar w:fldCharType="begin"/>
            </w:r>
            <w:r w:rsidR="00C01D58">
              <w:rPr>
                <w:noProof/>
                <w:webHidden/>
              </w:rPr>
              <w:instrText xml:space="preserve"> PAGEREF _Toc345338652 \h </w:instrText>
            </w:r>
            <w:r w:rsidR="00C01D58">
              <w:rPr>
                <w:noProof/>
                <w:webHidden/>
              </w:rPr>
            </w:r>
            <w:r w:rsidR="00C01D58">
              <w:rPr>
                <w:noProof/>
                <w:webHidden/>
              </w:rPr>
              <w:fldChar w:fldCharType="separate"/>
            </w:r>
            <w:r w:rsidR="00C01D58">
              <w:rPr>
                <w:noProof/>
                <w:webHidden/>
              </w:rPr>
              <w:t>32</w:t>
            </w:r>
            <w:r w:rsidR="00C01D58">
              <w:rPr>
                <w:noProof/>
                <w:webHidden/>
              </w:rPr>
              <w:fldChar w:fldCharType="end"/>
            </w:r>
          </w:hyperlink>
        </w:p>
        <w:p w:rsidR="00A776E3" w:rsidRDefault="00BF0B1D">
          <w:r>
            <w:fldChar w:fldCharType="end"/>
          </w:r>
        </w:p>
      </w:sdtContent>
    </w:sdt>
    <w:p w:rsidR="00A776E3" w:rsidRPr="00A776E3" w:rsidRDefault="00A776E3" w:rsidP="00A776E3"/>
    <w:p w:rsidR="00A776E3" w:rsidRDefault="00A776E3">
      <w:pPr>
        <w:spacing w:after="0"/>
        <w:rPr>
          <w:rFonts w:ascii="Arial" w:hAnsi="Arial"/>
          <w:b/>
          <w:kern w:val="28"/>
          <w:sz w:val="40"/>
          <w:szCs w:val="20"/>
        </w:rPr>
      </w:pPr>
      <w:r>
        <w:br w:type="page"/>
      </w:r>
    </w:p>
    <w:p w:rsidR="00C72F63" w:rsidRDefault="00C72F63" w:rsidP="00D5722F">
      <w:pPr>
        <w:pStyle w:val="Heading1"/>
      </w:pPr>
      <w:bookmarkStart w:id="1" w:name="_Toc345338635"/>
      <w:r>
        <w:lastRenderedPageBreak/>
        <w:t>Introduction</w:t>
      </w:r>
      <w:bookmarkEnd w:id="1"/>
    </w:p>
    <w:p w:rsidR="00E14DB3" w:rsidRDefault="00AA7CE3" w:rsidP="00E14DB3">
      <w:r>
        <w:t xml:space="preserve">ResLog is a database developed to track details of the Reslink screen production. It is recording details of each screen joint as it passes through </w:t>
      </w:r>
      <w:r w:rsidR="00655CDC">
        <w:t>one or more</w:t>
      </w:r>
      <w:r>
        <w:t xml:space="preserve"> manufacturing steps or operations. The information </w:t>
      </w:r>
      <w:r w:rsidR="00655CDC">
        <w:t xml:space="preserve">that can be </w:t>
      </w:r>
      <w:r>
        <w:t>recorded is:</w:t>
      </w:r>
    </w:p>
    <w:p w:rsidR="00AA7CE3" w:rsidRDefault="00AA7CE3" w:rsidP="00AA7CE3">
      <w:pPr>
        <w:pStyle w:val="ListParagraph"/>
        <w:numPr>
          <w:ilvl w:val="0"/>
          <w:numId w:val="23"/>
        </w:numPr>
      </w:pPr>
      <w:r>
        <w:t>Wrapping process details</w:t>
      </w:r>
    </w:p>
    <w:p w:rsidR="00AA7CE3" w:rsidRDefault="00AA7CE3" w:rsidP="00AA7CE3">
      <w:pPr>
        <w:pStyle w:val="ListParagraph"/>
        <w:numPr>
          <w:ilvl w:val="0"/>
          <w:numId w:val="23"/>
        </w:numPr>
      </w:pPr>
      <w:r>
        <w:t>Slot opening measurements and verification of slot requirements</w:t>
      </w:r>
    </w:p>
    <w:p w:rsidR="00AA7CE3" w:rsidRDefault="00AA7CE3" w:rsidP="00AA7CE3">
      <w:pPr>
        <w:pStyle w:val="ListParagraph"/>
        <w:numPr>
          <w:ilvl w:val="0"/>
          <w:numId w:val="23"/>
        </w:numPr>
      </w:pPr>
      <w:r>
        <w:t>Process inspections and measurements</w:t>
      </w:r>
    </w:p>
    <w:p w:rsidR="00AA7CE3" w:rsidRDefault="00AA7CE3" w:rsidP="00AA7CE3">
      <w:pPr>
        <w:pStyle w:val="ListParagraph"/>
        <w:numPr>
          <w:ilvl w:val="0"/>
          <w:numId w:val="23"/>
        </w:numPr>
      </w:pPr>
      <w:r>
        <w:t>Traceability of components</w:t>
      </w:r>
    </w:p>
    <w:p w:rsidR="00AA7CE3" w:rsidRDefault="00AA7CE3" w:rsidP="00E14DB3">
      <w:r>
        <w:t xml:space="preserve">The system is intended to work </w:t>
      </w:r>
      <w:r w:rsidR="00AD1580">
        <w:t xml:space="preserve">integrated </w:t>
      </w:r>
      <w:r>
        <w:t xml:space="preserve">with </w:t>
      </w:r>
      <w:r w:rsidR="0027007C">
        <w:t>MFG/Pro</w:t>
      </w:r>
      <w:r>
        <w:t>, but no automated link is made</w:t>
      </w:r>
      <w:r w:rsidR="00AD1580">
        <w:t xml:space="preserve"> at this version; but the plan is on-going by RSLN ResLog project team. MFG/Pro is used to control manufacturing process at work order batch level and ResLog at joint level.</w:t>
      </w:r>
    </w:p>
    <w:p w:rsidR="00402B84" w:rsidRDefault="00402B84" w:rsidP="00E14DB3">
      <w:r>
        <w:t>To use ResLog, the following sequences must be completed:</w:t>
      </w:r>
    </w:p>
    <w:p w:rsidR="00402B84" w:rsidRDefault="00AD1580" w:rsidP="00402B84">
      <w:pPr>
        <w:pStyle w:val="ListParagraph"/>
        <w:numPr>
          <w:ilvl w:val="0"/>
          <w:numId w:val="25"/>
        </w:numPr>
      </w:pPr>
      <w:r>
        <w:t xml:space="preserve">The administrator (Usually </w:t>
      </w:r>
      <w:r w:rsidR="00402B84">
        <w:t>Planner</w:t>
      </w:r>
      <w:r>
        <w:t>s)</w:t>
      </w:r>
      <w:r w:rsidR="00402B84">
        <w:t xml:space="preserve"> enter</w:t>
      </w:r>
      <w:r>
        <w:t>s</w:t>
      </w:r>
      <w:r w:rsidR="00402B84">
        <w:t xml:space="preserve"> work order details</w:t>
      </w:r>
    </w:p>
    <w:p w:rsidR="00402B84" w:rsidRDefault="00655CDC" w:rsidP="00402B84">
      <w:pPr>
        <w:pStyle w:val="ListParagraph"/>
        <w:numPr>
          <w:ilvl w:val="0"/>
          <w:numId w:val="25"/>
        </w:numPr>
      </w:pPr>
      <w:r>
        <w:t>If component traceability is included, w</w:t>
      </w:r>
      <w:r w:rsidR="00402B84">
        <w:t xml:space="preserve">are house </w:t>
      </w:r>
      <w:r w:rsidR="00AD1580">
        <w:t xml:space="preserve">team </w:t>
      </w:r>
      <w:r w:rsidR="00402B84">
        <w:t>allocate parts</w:t>
      </w:r>
      <w:r w:rsidR="00AD1580">
        <w:t xml:space="preserve"> at MFG/Pro first and inform the administrator to input traceability </w:t>
      </w:r>
    </w:p>
    <w:p w:rsidR="00402B84" w:rsidRDefault="00402B84" w:rsidP="00402B84">
      <w:pPr>
        <w:pStyle w:val="ListParagraph"/>
        <w:numPr>
          <w:ilvl w:val="0"/>
          <w:numId w:val="25"/>
        </w:numPr>
      </w:pPr>
      <w:r>
        <w:t>Operator</w:t>
      </w:r>
      <w:r w:rsidR="00AD1580">
        <w:t>s</w:t>
      </w:r>
      <w:r>
        <w:t xml:space="preserve"> record production data</w:t>
      </w:r>
    </w:p>
    <w:p w:rsidR="004A733B" w:rsidRDefault="004A733B" w:rsidP="000004FE">
      <w:pPr>
        <w:pStyle w:val="Heading1"/>
      </w:pPr>
      <w:bookmarkStart w:id="2" w:name="_Toc345338636"/>
      <w:r>
        <w:lastRenderedPageBreak/>
        <w:t>Revision history</w:t>
      </w:r>
      <w:bookmarkEnd w:id="2"/>
    </w:p>
    <w:tbl>
      <w:tblPr>
        <w:tblStyle w:val="TableGrid"/>
        <w:tblW w:w="0" w:type="auto"/>
        <w:tblLook w:val="04A0" w:firstRow="1" w:lastRow="0" w:firstColumn="1" w:lastColumn="0" w:noHBand="0" w:noVBand="1"/>
      </w:tblPr>
      <w:tblGrid>
        <w:gridCol w:w="976"/>
        <w:gridCol w:w="1542"/>
        <w:gridCol w:w="1559"/>
        <w:gridCol w:w="5499"/>
      </w:tblGrid>
      <w:tr w:rsidR="004A733B" w:rsidTr="002749A9">
        <w:tc>
          <w:tcPr>
            <w:tcW w:w="976" w:type="dxa"/>
          </w:tcPr>
          <w:p w:rsidR="004A733B" w:rsidRDefault="004A733B" w:rsidP="004A733B">
            <w:r>
              <w:t>Version</w:t>
            </w:r>
          </w:p>
        </w:tc>
        <w:tc>
          <w:tcPr>
            <w:tcW w:w="1542" w:type="dxa"/>
          </w:tcPr>
          <w:p w:rsidR="004A733B" w:rsidRDefault="002749A9" w:rsidP="004A733B">
            <w:r>
              <w:t>Created</w:t>
            </w:r>
          </w:p>
        </w:tc>
        <w:tc>
          <w:tcPr>
            <w:tcW w:w="1559" w:type="dxa"/>
          </w:tcPr>
          <w:p w:rsidR="004A733B" w:rsidRDefault="002749A9" w:rsidP="004A733B">
            <w:r>
              <w:t>Released</w:t>
            </w:r>
          </w:p>
        </w:tc>
        <w:tc>
          <w:tcPr>
            <w:tcW w:w="5499" w:type="dxa"/>
          </w:tcPr>
          <w:p w:rsidR="004A733B" w:rsidRDefault="002749A9" w:rsidP="004A733B">
            <w:r>
              <w:t>Updates</w:t>
            </w:r>
          </w:p>
        </w:tc>
      </w:tr>
      <w:tr w:rsidR="004A733B" w:rsidTr="002749A9">
        <w:tc>
          <w:tcPr>
            <w:tcW w:w="976" w:type="dxa"/>
          </w:tcPr>
          <w:p w:rsidR="004A733B" w:rsidRDefault="004A733B" w:rsidP="004A733B">
            <w:r>
              <w:t>B05</w:t>
            </w:r>
          </w:p>
        </w:tc>
        <w:tc>
          <w:tcPr>
            <w:tcW w:w="1542" w:type="dxa"/>
          </w:tcPr>
          <w:p w:rsidR="004A733B" w:rsidRDefault="004A733B" w:rsidP="004A733B"/>
        </w:tc>
        <w:tc>
          <w:tcPr>
            <w:tcW w:w="1559" w:type="dxa"/>
          </w:tcPr>
          <w:p w:rsidR="004A733B" w:rsidRDefault="002749A9" w:rsidP="004A733B">
            <w:r>
              <w:t>08 June 2012</w:t>
            </w:r>
          </w:p>
        </w:tc>
        <w:tc>
          <w:tcPr>
            <w:tcW w:w="5499" w:type="dxa"/>
          </w:tcPr>
          <w:p w:rsidR="004A733B" w:rsidRDefault="004A733B" w:rsidP="004A733B"/>
        </w:tc>
      </w:tr>
      <w:tr w:rsidR="004A733B" w:rsidTr="002749A9">
        <w:tc>
          <w:tcPr>
            <w:tcW w:w="976" w:type="dxa"/>
          </w:tcPr>
          <w:p w:rsidR="004A733B" w:rsidRDefault="004A733B" w:rsidP="004A733B">
            <w:r>
              <w:t>B06</w:t>
            </w:r>
          </w:p>
        </w:tc>
        <w:tc>
          <w:tcPr>
            <w:tcW w:w="1542" w:type="dxa"/>
          </w:tcPr>
          <w:p w:rsidR="004A733B" w:rsidRDefault="002749A9" w:rsidP="004A733B">
            <w:r>
              <w:t>11 June 2012</w:t>
            </w:r>
          </w:p>
        </w:tc>
        <w:tc>
          <w:tcPr>
            <w:tcW w:w="1559" w:type="dxa"/>
          </w:tcPr>
          <w:p w:rsidR="004A733B" w:rsidRDefault="008B0457" w:rsidP="004A733B">
            <w:r>
              <w:t>25 June 2012</w:t>
            </w:r>
          </w:p>
        </w:tc>
        <w:tc>
          <w:tcPr>
            <w:tcW w:w="5499" w:type="dxa"/>
          </w:tcPr>
          <w:p w:rsidR="004A733B" w:rsidRDefault="008B0457" w:rsidP="004A733B">
            <w:r>
              <w:t>Bug fix on slot import function</w:t>
            </w:r>
          </w:p>
        </w:tc>
      </w:tr>
      <w:tr w:rsidR="002F19DB" w:rsidTr="002749A9">
        <w:tc>
          <w:tcPr>
            <w:tcW w:w="976" w:type="dxa"/>
          </w:tcPr>
          <w:p w:rsidR="002F19DB" w:rsidRDefault="002F19DB" w:rsidP="004A733B">
            <w:r>
              <w:t>B07</w:t>
            </w:r>
          </w:p>
        </w:tc>
        <w:tc>
          <w:tcPr>
            <w:tcW w:w="1542" w:type="dxa"/>
          </w:tcPr>
          <w:p w:rsidR="002F19DB" w:rsidRDefault="002F19DB" w:rsidP="004A733B">
            <w:r>
              <w:t>06 July 2012</w:t>
            </w:r>
          </w:p>
        </w:tc>
        <w:tc>
          <w:tcPr>
            <w:tcW w:w="1559" w:type="dxa"/>
          </w:tcPr>
          <w:p w:rsidR="002F19DB" w:rsidRDefault="002F19DB" w:rsidP="004A733B"/>
        </w:tc>
        <w:tc>
          <w:tcPr>
            <w:tcW w:w="5499" w:type="dxa"/>
          </w:tcPr>
          <w:p w:rsidR="002F19DB" w:rsidRDefault="002F19DB" w:rsidP="004A733B"/>
        </w:tc>
      </w:tr>
      <w:tr w:rsidR="00655CDC" w:rsidTr="002749A9">
        <w:tc>
          <w:tcPr>
            <w:tcW w:w="976" w:type="dxa"/>
          </w:tcPr>
          <w:p w:rsidR="00655CDC" w:rsidRDefault="00655CDC" w:rsidP="004A733B">
            <w:r>
              <w:t>B08</w:t>
            </w:r>
          </w:p>
        </w:tc>
        <w:tc>
          <w:tcPr>
            <w:tcW w:w="1542" w:type="dxa"/>
          </w:tcPr>
          <w:p w:rsidR="00655CDC" w:rsidRDefault="00655CDC" w:rsidP="004A733B"/>
        </w:tc>
        <w:tc>
          <w:tcPr>
            <w:tcW w:w="1559" w:type="dxa"/>
          </w:tcPr>
          <w:p w:rsidR="00655CDC" w:rsidRDefault="00655CDC" w:rsidP="004A733B">
            <w:r>
              <w:t>27 Nov 2012</w:t>
            </w:r>
          </w:p>
        </w:tc>
        <w:tc>
          <w:tcPr>
            <w:tcW w:w="5499" w:type="dxa"/>
          </w:tcPr>
          <w:p w:rsidR="00655CDC" w:rsidRDefault="00655CDC" w:rsidP="004A733B">
            <w:r>
              <w:t>Possible to select slot data only, new reports</w:t>
            </w:r>
          </w:p>
        </w:tc>
      </w:tr>
    </w:tbl>
    <w:p w:rsidR="004A733B" w:rsidRPr="004A733B" w:rsidRDefault="004A733B" w:rsidP="004A733B"/>
    <w:p w:rsidR="00D5722F" w:rsidRDefault="005544D5" w:rsidP="000004FE">
      <w:pPr>
        <w:pStyle w:val="Heading1"/>
      </w:pPr>
      <w:bookmarkStart w:id="3" w:name="_Toc345338637"/>
      <w:r>
        <w:lastRenderedPageBreak/>
        <w:t>Order and Work order registration</w:t>
      </w:r>
      <w:bookmarkEnd w:id="3"/>
    </w:p>
    <w:p w:rsidR="002D4C7F" w:rsidRDefault="002D4C7F" w:rsidP="00E14DB3">
      <w:r>
        <w:t>First step of administration is sales order and work order registration. Click ‘Order planning’ function and click ‘New order’ button to input sales order number. After sales order setup, choose the order number from the drop down list, and click ‘New WO’ to add work orders to the sales order (Figure 1)</w:t>
      </w:r>
    </w:p>
    <w:p w:rsidR="002D4C7F" w:rsidRDefault="00432AA7" w:rsidP="00E14DB3">
      <w:r>
        <w:rPr>
          <w:noProof/>
          <w:lang w:eastAsia="en-GB"/>
        </w:rPr>
        <w:drawing>
          <wp:inline distT="0" distB="0" distL="0" distR="0" wp14:anchorId="58CB9A53" wp14:editId="15EC34F3">
            <wp:extent cx="5630400" cy="379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000" t="20471" b="12138"/>
                    <a:stretch/>
                  </pic:blipFill>
                  <pic:spPr bwMode="auto">
                    <a:xfrm>
                      <a:off x="0" y="0"/>
                      <a:ext cx="5630400" cy="3794400"/>
                    </a:xfrm>
                    <a:prstGeom prst="rect">
                      <a:avLst/>
                    </a:prstGeom>
                    <a:ln>
                      <a:noFill/>
                    </a:ln>
                    <a:extLst>
                      <a:ext uri="{53640926-AAD7-44D8-BBD7-CCE9431645EC}">
                        <a14:shadowObscured xmlns:a14="http://schemas.microsoft.com/office/drawing/2010/main"/>
                      </a:ext>
                    </a:extLst>
                  </pic:spPr>
                </pic:pic>
              </a:graphicData>
            </a:graphic>
          </wp:inline>
        </w:drawing>
      </w:r>
    </w:p>
    <w:p w:rsidR="00432AA7" w:rsidRPr="00585227" w:rsidRDefault="00432AA7" w:rsidP="00E14DB3">
      <w:pPr>
        <w:rPr>
          <w:i/>
        </w:rPr>
      </w:pPr>
      <w:r w:rsidRPr="00585227">
        <w:rPr>
          <w:i/>
        </w:rPr>
        <w:t>Figure 1</w:t>
      </w:r>
      <w:r w:rsidRPr="00585227">
        <w:rPr>
          <w:i/>
        </w:rPr>
        <w:tab/>
        <w:t>New order and New WO registration.</w:t>
      </w:r>
    </w:p>
    <w:p w:rsidR="00432AA7" w:rsidRDefault="00432AA7" w:rsidP="00E14DB3"/>
    <w:p w:rsidR="00C04D15" w:rsidRDefault="00556366" w:rsidP="00E14DB3">
      <w:r>
        <w:t>When entering data, c</w:t>
      </w:r>
      <w:r w:rsidR="00935F33">
        <w:t>lick in the text box to see a descriptive text in the lower left corner.</w:t>
      </w:r>
    </w:p>
    <w:p w:rsidR="00556366" w:rsidRDefault="00556366" w:rsidP="00E14DB3">
      <w:r>
        <w:t>The following information must be entered to use ResLog:</w:t>
      </w:r>
    </w:p>
    <w:tbl>
      <w:tblPr>
        <w:tblStyle w:val="TableGrid"/>
        <w:tblW w:w="0" w:type="auto"/>
        <w:tblLook w:val="04A0" w:firstRow="1" w:lastRow="0" w:firstColumn="1" w:lastColumn="0" w:noHBand="0" w:noVBand="1"/>
      </w:tblPr>
      <w:tblGrid>
        <w:gridCol w:w="1526"/>
        <w:gridCol w:w="4252"/>
        <w:gridCol w:w="3798"/>
      </w:tblGrid>
      <w:tr w:rsidR="00556366" w:rsidTr="00556366">
        <w:tc>
          <w:tcPr>
            <w:tcW w:w="1526" w:type="dxa"/>
          </w:tcPr>
          <w:p w:rsidR="00556366" w:rsidRDefault="00556366" w:rsidP="00E14DB3"/>
        </w:tc>
        <w:tc>
          <w:tcPr>
            <w:tcW w:w="4252" w:type="dxa"/>
          </w:tcPr>
          <w:p w:rsidR="00556366" w:rsidRDefault="00C0312A" w:rsidP="00E14DB3">
            <w:r>
              <w:t>Description</w:t>
            </w:r>
          </w:p>
        </w:tc>
        <w:tc>
          <w:tcPr>
            <w:tcW w:w="3798" w:type="dxa"/>
          </w:tcPr>
          <w:p w:rsidR="00556366" w:rsidRDefault="00C0312A" w:rsidP="00E14DB3">
            <w:r>
              <w:t>Comment</w:t>
            </w:r>
          </w:p>
        </w:tc>
      </w:tr>
      <w:tr w:rsidR="00556366" w:rsidTr="00556366">
        <w:tc>
          <w:tcPr>
            <w:tcW w:w="1526" w:type="dxa"/>
          </w:tcPr>
          <w:p w:rsidR="00556366" w:rsidRDefault="00556366" w:rsidP="00E14DB3">
            <w:r>
              <w:t>Order</w:t>
            </w:r>
          </w:p>
        </w:tc>
        <w:tc>
          <w:tcPr>
            <w:tcW w:w="4252" w:type="dxa"/>
          </w:tcPr>
          <w:p w:rsidR="00556366" w:rsidRDefault="00C0312A" w:rsidP="00E14DB3">
            <w:r>
              <w:t>Top level order to one customer that may include several line items</w:t>
            </w:r>
          </w:p>
        </w:tc>
        <w:tc>
          <w:tcPr>
            <w:tcW w:w="3798" w:type="dxa"/>
          </w:tcPr>
          <w:p w:rsidR="00556366" w:rsidRDefault="00C0312A" w:rsidP="00E14DB3">
            <w:r>
              <w:t xml:space="preserve">To make new, click </w:t>
            </w:r>
            <w:r w:rsidRPr="00C0312A">
              <w:rPr>
                <w:highlight w:val="lightGray"/>
              </w:rPr>
              <w:t>New Order</w:t>
            </w:r>
          </w:p>
        </w:tc>
      </w:tr>
      <w:tr w:rsidR="00556366" w:rsidTr="00556366">
        <w:tc>
          <w:tcPr>
            <w:tcW w:w="1526" w:type="dxa"/>
          </w:tcPr>
          <w:p w:rsidR="00556366" w:rsidRDefault="00556366" w:rsidP="00E14DB3">
            <w:r>
              <w:lastRenderedPageBreak/>
              <w:t>Product details</w:t>
            </w:r>
          </w:p>
        </w:tc>
        <w:tc>
          <w:tcPr>
            <w:tcW w:w="4252" w:type="dxa"/>
          </w:tcPr>
          <w:p w:rsidR="00556366" w:rsidRDefault="00C0312A" w:rsidP="00E14DB3">
            <w:r>
              <w:t>Record for one specific product with given part no and revision under the given order</w:t>
            </w:r>
          </w:p>
        </w:tc>
        <w:tc>
          <w:tcPr>
            <w:tcW w:w="3798" w:type="dxa"/>
          </w:tcPr>
          <w:p w:rsidR="00556366" w:rsidRDefault="00C0312A" w:rsidP="00C0312A">
            <w:r>
              <w:t xml:space="preserve">To make new, click </w:t>
            </w:r>
            <w:r w:rsidRPr="00C0312A">
              <w:rPr>
                <w:highlight w:val="lightGray"/>
              </w:rPr>
              <w:t>New WO</w:t>
            </w:r>
          </w:p>
          <w:p w:rsidR="00C0312A" w:rsidRDefault="00C0312A" w:rsidP="00C0312A">
            <w:r>
              <w:t xml:space="preserve">To populate database, click </w:t>
            </w:r>
            <w:r w:rsidRPr="00C0312A">
              <w:rPr>
                <w:highlight w:val="lightGray"/>
              </w:rPr>
              <w:t>Generate records</w:t>
            </w:r>
          </w:p>
        </w:tc>
      </w:tr>
      <w:tr w:rsidR="00556366" w:rsidTr="00556366">
        <w:tc>
          <w:tcPr>
            <w:tcW w:w="1526" w:type="dxa"/>
          </w:tcPr>
          <w:p w:rsidR="00556366" w:rsidRDefault="00556366" w:rsidP="00E14DB3">
            <w:r>
              <w:t>Operations</w:t>
            </w:r>
          </w:p>
        </w:tc>
        <w:tc>
          <w:tcPr>
            <w:tcW w:w="4252" w:type="dxa"/>
          </w:tcPr>
          <w:p w:rsidR="00556366" w:rsidRDefault="00C0312A" w:rsidP="00E14DB3">
            <w:r>
              <w:t>Record at least one operation</w:t>
            </w:r>
            <w:r w:rsidR="00BE5913">
              <w:t>. The operation has to be linked to a work station. Wrapping and ResGauge are operations treated specially, but must also be defined as operations.</w:t>
            </w:r>
          </w:p>
        </w:tc>
        <w:tc>
          <w:tcPr>
            <w:tcW w:w="3798" w:type="dxa"/>
          </w:tcPr>
          <w:p w:rsidR="00556366" w:rsidRDefault="00BE5913" w:rsidP="00E14DB3">
            <w:r>
              <w:t xml:space="preserve">To populate database, click </w:t>
            </w:r>
            <w:r w:rsidRPr="00C0312A">
              <w:rPr>
                <w:highlight w:val="lightGray"/>
              </w:rPr>
              <w:t>Generate records</w:t>
            </w:r>
          </w:p>
        </w:tc>
      </w:tr>
      <w:tr w:rsidR="00556366" w:rsidTr="00556366">
        <w:tc>
          <w:tcPr>
            <w:tcW w:w="1526" w:type="dxa"/>
          </w:tcPr>
          <w:p w:rsidR="00556366" w:rsidRDefault="00556366" w:rsidP="00E14DB3">
            <w:r>
              <w:t>Mfg Tests</w:t>
            </w:r>
          </w:p>
        </w:tc>
        <w:tc>
          <w:tcPr>
            <w:tcW w:w="4252" w:type="dxa"/>
          </w:tcPr>
          <w:p w:rsidR="00556366" w:rsidRDefault="00BE5913" w:rsidP="00E14DB3">
            <w:r>
              <w:t>Tests or questions that will require feedback from the operator</w:t>
            </w:r>
          </w:p>
        </w:tc>
        <w:tc>
          <w:tcPr>
            <w:tcW w:w="3798" w:type="dxa"/>
          </w:tcPr>
          <w:p w:rsidR="00556366" w:rsidRDefault="00BE5913" w:rsidP="00E14DB3">
            <w:r>
              <w:t>Optional</w:t>
            </w:r>
          </w:p>
        </w:tc>
      </w:tr>
      <w:tr w:rsidR="00556366" w:rsidTr="00556366">
        <w:tc>
          <w:tcPr>
            <w:tcW w:w="1526" w:type="dxa"/>
          </w:tcPr>
          <w:p w:rsidR="00556366" w:rsidRDefault="00556366" w:rsidP="00E14DB3">
            <w:r>
              <w:t>Work o. BOM</w:t>
            </w:r>
          </w:p>
        </w:tc>
        <w:tc>
          <w:tcPr>
            <w:tcW w:w="4252" w:type="dxa"/>
          </w:tcPr>
          <w:p w:rsidR="00556366" w:rsidRDefault="00BE5913" w:rsidP="00E14DB3">
            <w:r>
              <w:t>Bill of material as defined in GeMS or MfgPro</w:t>
            </w:r>
          </w:p>
        </w:tc>
        <w:tc>
          <w:tcPr>
            <w:tcW w:w="3798" w:type="dxa"/>
          </w:tcPr>
          <w:p w:rsidR="00556366" w:rsidRDefault="00BE5913" w:rsidP="00E14DB3">
            <w:r>
              <w:t>Optional, but required if traceability is to be recorded</w:t>
            </w:r>
          </w:p>
        </w:tc>
      </w:tr>
      <w:tr w:rsidR="00556366" w:rsidTr="00556366">
        <w:tc>
          <w:tcPr>
            <w:tcW w:w="1526" w:type="dxa"/>
          </w:tcPr>
          <w:p w:rsidR="00556366" w:rsidRDefault="00556366" w:rsidP="00E14DB3">
            <w:r>
              <w:t>Operation BOM</w:t>
            </w:r>
          </w:p>
        </w:tc>
        <w:tc>
          <w:tcPr>
            <w:tcW w:w="4252" w:type="dxa"/>
          </w:tcPr>
          <w:p w:rsidR="00556366" w:rsidRDefault="00BE5913" w:rsidP="00E14DB3">
            <w:r>
              <w:t>Components are linked to the given operations</w:t>
            </w:r>
          </w:p>
        </w:tc>
        <w:tc>
          <w:tcPr>
            <w:tcW w:w="3798" w:type="dxa"/>
          </w:tcPr>
          <w:p w:rsidR="00556366" w:rsidRDefault="00BE5913" w:rsidP="00E14DB3">
            <w:r>
              <w:t>Optional, but required if traceability is to be recorded</w:t>
            </w:r>
          </w:p>
        </w:tc>
      </w:tr>
      <w:tr w:rsidR="00556366" w:rsidTr="00556366">
        <w:tc>
          <w:tcPr>
            <w:tcW w:w="1526" w:type="dxa"/>
          </w:tcPr>
          <w:p w:rsidR="00556366" w:rsidRDefault="00556366" w:rsidP="00E14DB3">
            <w:r>
              <w:t>Slot requirements</w:t>
            </w:r>
          </w:p>
        </w:tc>
        <w:tc>
          <w:tcPr>
            <w:tcW w:w="4252" w:type="dxa"/>
          </w:tcPr>
          <w:p w:rsidR="00556366" w:rsidRDefault="00BE5913" w:rsidP="00BE5913">
            <w:r>
              <w:t>Defines requirements to be used when importing data from ResGauge</w:t>
            </w:r>
          </w:p>
        </w:tc>
        <w:tc>
          <w:tcPr>
            <w:tcW w:w="3798" w:type="dxa"/>
          </w:tcPr>
          <w:p w:rsidR="00556366" w:rsidRDefault="00BE5913" w:rsidP="00E14DB3">
            <w:r>
              <w:t>Required if ResGauge work station is selected under operations</w:t>
            </w:r>
          </w:p>
        </w:tc>
      </w:tr>
      <w:tr w:rsidR="00556366" w:rsidTr="00556366">
        <w:tc>
          <w:tcPr>
            <w:tcW w:w="1526" w:type="dxa"/>
          </w:tcPr>
          <w:p w:rsidR="00556366" w:rsidRDefault="00556366" w:rsidP="00E14DB3">
            <w:r>
              <w:t>Report setup</w:t>
            </w:r>
          </w:p>
        </w:tc>
        <w:tc>
          <w:tcPr>
            <w:tcW w:w="4252" w:type="dxa"/>
          </w:tcPr>
          <w:p w:rsidR="00556366" w:rsidRDefault="00BE5913" w:rsidP="00E14DB3">
            <w:r>
              <w:t xml:space="preserve">Definition of reports based on manufacturing tests. Multiple reports can be defined. Each report can include up to 5 columns </w:t>
            </w:r>
            <w:r w:rsidR="00501B79">
              <w:t>based on the defined tests. First column may also include weight increase of the given joint.</w:t>
            </w:r>
          </w:p>
        </w:tc>
        <w:tc>
          <w:tcPr>
            <w:tcW w:w="3798" w:type="dxa"/>
          </w:tcPr>
          <w:p w:rsidR="00556366" w:rsidRDefault="00501B79" w:rsidP="00E14DB3">
            <w:r>
              <w:t>Optional</w:t>
            </w:r>
            <w:r w:rsidR="007003EC">
              <w:t>ter</w:t>
            </w:r>
          </w:p>
        </w:tc>
      </w:tr>
    </w:tbl>
    <w:p w:rsidR="00556366" w:rsidRDefault="00556366" w:rsidP="00E14DB3"/>
    <w:p w:rsidR="005C26FE" w:rsidRPr="00E14DB3" w:rsidRDefault="005C26FE" w:rsidP="00E14DB3"/>
    <w:p w:rsidR="000004FE" w:rsidRDefault="005544D5" w:rsidP="000C3AC9">
      <w:pPr>
        <w:pStyle w:val="Heading2"/>
      </w:pPr>
      <w:bookmarkStart w:id="4" w:name="_Toc345338638"/>
      <w:r>
        <w:t>Order</w:t>
      </w:r>
      <w:r w:rsidR="00432AA7">
        <w:t xml:space="preserve"> </w:t>
      </w:r>
      <w:bookmarkEnd w:id="4"/>
      <w:r w:rsidR="0027007C">
        <w:t>Registration</w:t>
      </w:r>
    </w:p>
    <w:p w:rsidR="00E14DB3" w:rsidRDefault="005544D5" w:rsidP="00E14DB3">
      <w:r>
        <w:t>General information about the order</w:t>
      </w:r>
      <w:r w:rsidR="0036754B">
        <w:t xml:space="preserve"> is recorded</w:t>
      </w:r>
      <w:r w:rsidR="00C3639D">
        <w:t xml:space="preserve"> (</w:t>
      </w:r>
      <w:r w:rsidR="00432AA7">
        <w:t>2</w:t>
      </w:r>
      <w:r w:rsidR="00C3639D">
        <w:t>)</w:t>
      </w:r>
      <w:r w:rsidR="0036754B">
        <w:t>.</w:t>
      </w:r>
      <w:r w:rsidR="00C3639D">
        <w:t xml:space="preserve"> The purpose is to record</w:t>
      </w:r>
      <w:r w:rsidR="00D06C63">
        <w:t xml:space="preserve"> sales order number and record </w:t>
      </w:r>
      <w:r w:rsidR="00C3639D">
        <w:t xml:space="preserve">information to make it easy to look up the </w:t>
      </w:r>
      <w:r w:rsidR="00D06C63">
        <w:t>order</w:t>
      </w:r>
      <w:r w:rsidR="00C3639D">
        <w:t xml:space="preserve"> later.</w:t>
      </w:r>
      <w:r w:rsidR="0036754B">
        <w:t xml:space="preserve"> </w:t>
      </w:r>
      <w:r w:rsidR="00432AA7">
        <w:t>Description and Comment column should be from GeMs and registered sign need to be chosen by the administrator after order input.</w:t>
      </w:r>
    </w:p>
    <w:p w:rsidR="00C3639D" w:rsidRDefault="00432AA7" w:rsidP="00C3639D">
      <w:pPr>
        <w:pStyle w:val="Figure"/>
      </w:pPr>
      <w:r>
        <w:rPr>
          <w:lang w:eastAsia="en-GB"/>
        </w:rPr>
        <w:lastRenderedPageBreak/>
        <w:drawing>
          <wp:inline distT="0" distB="0" distL="0" distR="0" wp14:anchorId="44B44959" wp14:editId="536EC235">
            <wp:extent cx="5197386" cy="23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275" t="20833" r="16667" b="43116"/>
                    <a:stretch/>
                  </pic:blipFill>
                  <pic:spPr bwMode="auto">
                    <a:xfrm>
                      <a:off x="0" y="0"/>
                      <a:ext cx="5197386" cy="2340000"/>
                    </a:xfrm>
                    <a:prstGeom prst="rect">
                      <a:avLst/>
                    </a:prstGeom>
                    <a:ln>
                      <a:noFill/>
                    </a:ln>
                    <a:extLst>
                      <a:ext uri="{53640926-AAD7-44D8-BBD7-CCE9431645EC}">
                        <a14:shadowObscured xmlns:a14="http://schemas.microsoft.com/office/drawing/2010/main"/>
                      </a:ext>
                    </a:extLst>
                  </pic:spPr>
                </pic:pic>
              </a:graphicData>
            </a:graphic>
          </wp:inline>
        </w:drawing>
      </w:r>
    </w:p>
    <w:p w:rsidR="00C3639D" w:rsidRDefault="00C3639D" w:rsidP="00C3639D">
      <w:pPr>
        <w:pStyle w:val="FigureText"/>
      </w:pPr>
      <w:bookmarkStart w:id="5" w:name="_Ref319521018"/>
      <w:r>
        <w:t xml:space="preserve">Figure </w:t>
      </w:r>
      <w:r w:rsidR="00432AA7">
        <w:t>2</w:t>
      </w:r>
      <w:bookmarkEnd w:id="5"/>
      <w:r>
        <w:tab/>
        <w:t>Order registration form</w:t>
      </w:r>
    </w:p>
    <w:p w:rsidR="00C3639D" w:rsidRDefault="00C3639D" w:rsidP="00C3639D">
      <w:r>
        <w:t xml:space="preserve">The </w:t>
      </w:r>
      <w:r w:rsidR="00432AA7">
        <w:t xml:space="preserve">ProdOrder </w:t>
      </w:r>
      <w:r>
        <w:t xml:space="preserve">is the </w:t>
      </w:r>
      <w:r w:rsidR="00432AA7">
        <w:t xml:space="preserve">sales </w:t>
      </w:r>
      <w:r>
        <w:t xml:space="preserve">order number as </w:t>
      </w:r>
      <w:r w:rsidR="00432AA7">
        <w:t>booked in MFG/Pro and ID WO is the auto-generated work order ID from MFG/Pro</w:t>
      </w:r>
      <w:r>
        <w:t xml:space="preserve">. To </w:t>
      </w:r>
      <w:r w:rsidR="00432AA7">
        <w:t xml:space="preserve">input </w:t>
      </w:r>
      <w:r>
        <w:t xml:space="preserve">a new </w:t>
      </w:r>
      <w:r w:rsidR="00432AA7">
        <w:t xml:space="preserve">work </w:t>
      </w:r>
      <w:r>
        <w:t xml:space="preserve">order, click on the </w:t>
      </w:r>
      <w:r w:rsidRPr="00C3639D">
        <w:rPr>
          <w:highlight w:val="lightGray"/>
        </w:rPr>
        <w:t>New Order</w:t>
      </w:r>
      <w:r>
        <w:t xml:space="preserve"> button. A new form is opened and the Order number can be entered. By closing the form, the record is stored and the order becomes selectable in order drop down list box</w:t>
      </w:r>
      <w:r w:rsidR="00683B5C">
        <w:t>.</w:t>
      </w:r>
    </w:p>
    <w:p w:rsidR="00683B5C" w:rsidRDefault="00683B5C" w:rsidP="00C3639D">
      <w:r>
        <w:t>Location must be selected to link the order and underlying work order(s) to a given production centre.</w:t>
      </w:r>
      <w:r w:rsidR="00D06C63">
        <w:t xml:space="preserve"> Signature fields used on various forms are also linked to the selected location.</w:t>
      </w:r>
      <w:r w:rsidR="00432AA7">
        <w:t xml:space="preserve"> After the work order is completed, the planner should login to this page again and choose ‘Completed sign’ to move the ResLog record from active orders to all orders This operation </w:t>
      </w:r>
      <w:r>
        <w:t>hide</w:t>
      </w:r>
      <w:r w:rsidR="00432AA7">
        <w:t>s</w:t>
      </w:r>
      <w:r>
        <w:t xml:space="preserve"> the order unless the </w:t>
      </w:r>
      <w:r w:rsidRPr="00683B5C">
        <w:rPr>
          <w:highlight w:val="lightGray"/>
        </w:rPr>
        <w:t>All orders</w:t>
      </w:r>
      <w:r>
        <w:t xml:space="preserve"> button is selected.</w:t>
      </w:r>
    </w:p>
    <w:p w:rsidR="005C26FE" w:rsidRPr="00C3639D" w:rsidRDefault="005C26FE" w:rsidP="00C3639D"/>
    <w:p w:rsidR="0036754B" w:rsidRDefault="0036754B" w:rsidP="0036754B">
      <w:pPr>
        <w:pStyle w:val="Heading2"/>
      </w:pPr>
      <w:bookmarkStart w:id="6" w:name="_Toc345338639"/>
      <w:r>
        <w:t>Work order</w:t>
      </w:r>
      <w:r w:rsidR="00432AA7">
        <w:t xml:space="preserve"> Setup</w:t>
      </w:r>
      <w:bookmarkEnd w:id="6"/>
    </w:p>
    <w:p w:rsidR="00A918C9" w:rsidRDefault="00074B27" w:rsidP="0036754B">
      <w:r>
        <w:t xml:space="preserve">After sales order and work order registration in the system and all the required information of order input, the administrator should setup production information in ResLog per MFG/Pro and GeMs </w:t>
      </w:r>
      <w:r w:rsidR="005C26FE">
        <w:t>information. In</w:t>
      </w:r>
      <w:r w:rsidR="00A918C9">
        <w:t xml:space="preserve"> the case of single piece flow and individual work orders for each screen joint, the ResLog database is designed to hold a group of individual </w:t>
      </w:r>
      <w:r>
        <w:t>MFG/</w:t>
      </w:r>
      <w:r w:rsidR="00A918C9">
        <w:t>Pro work orders within one ResLog work order. The individual MfgPro work order IDs can later on be assigned to the individual serial numbers in ResLog.</w:t>
      </w:r>
    </w:p>
    <w:p w:rsidR="00074B27" w:rsidRDefault="00074B27" w:rsidP="0036754B"/>
    <w:p w:rsidR="005C26FE" w:rsidRDefault="00074B27" w:rsidP="005C26FE">
      <w:r>
        <w:lastRenderedPageBreak/>
        <w:t>The administrator should choose the Order and ID WO from the drop down list, then click the blocks after ‘Order’ one by one to setup corresponding information of the work order per the following instruction.</w:t>
      </w:r>
      <w:bookmarkStart w:id="7" w:name="_Toc345338640"/>
    </w:p>
    <w:p w:rsidR="0036754B" w:rsidRDefault="0036754B" w:rsidP="005C26FE">
      <w:pPr>
        <w:pStyle w:val="Heading3"/>
      </w:pPr>
      <w:r>
        <w:lastRenderedPageBreak/>
        <w:t>Product details</w:t>
      </w:r>
      <w:bookmarkEnd w:id="7"/>
    </w:p>
    <w:p w:rsidR="0036754B" w:rsidRDefault="00074B27" w:rsidP="0036754B">
      <w:r>
        <w:t>Choose tab ‘Products details’ and e</w:t>
      </w:r>
      <w:r w:rsidR="00DA0377">
        <w:t>nter informati</w:t>
      </w:r>
      <w:r w:rsidR="004E16AB">
        <w:t xml:space="preserve">on </w:t>
      </w:r>
      <w:r>
        <w:t xml:space="preserve">as displayed at Figure 3 </w:t>
      </w:r>
      <w:r w:rsidR="004E16AB">
        <w:t xml:space="preserve">and click button </w:t>
      </w:r>
      <w:r w:rsidR="004E16AB" w:rsidRPr="004E16AB">
        <w:rPr>
          <w:highlight w:val="lightGray"/>
        </w:rPr>
        <w:t>Generate records</w:t>
      </w:r>
      <w:r w:rsidR="00DA0377">
        <w:t>. Required information</w:t>
      </w:r>
      <w:r w:rsidR="008C3857">
        <w:t xml:space="preserve"> in red boxes</w:t>
      </w:r>
      <w:r w:rsidR="00DA0377">
        <w:t xml:space="preserve"> is being verified and records generated based on quantity and number of wrap sections</w:t>
      </w:r>
      <w:r>
        <w:t xml:space="preserve"> and must be setup correctly according to the GeMs record. Usually all the information is at ‘Tab Data’ column of the GeMs record of the assembly number.The planner should inquire with quality engineer and manufacturing engineer if not sure with any of the red-highlighted column.</w:t>
      </w:r>
    </w:p>
    <w:p w:rsidR="00086072" w:rsidRDefault="00074B27" w:rsidP="00EF7EF4">
      <w:pPr>
        <w:pStyle w:val="Figure"/>
      </w:pPr>
      <w:r>
        <w:rPr>
          <w:lang w:eastAsia="en-GB"/>
        </w:rPr>
        <w:drawing>
          <wp:inline distT="0" distB="0" distL="0" distR="0" wp14:anchorId="5B1D5427" wp14:editId="0F324166">
            <wp:extent cx="5507568" cy="3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435" t="20109" b="11957"/>
                    <a:stretch/>
                  </pic:blipFill>
                  <pic:spPr bwMode="auto">
                    <a:xfrm>
                      <a:off x="0" y="0"/>
                      <a:ext cx="5507568" cy="3762000"/>
                    </a:xfrm>
                    <a:prstGeom prst="rect">
                      <a:avLst/>
                    </a:prstGeom>
                    <a:ln>
                      <a:noFill/>
                    </a:ln>
                    <a:extLst>
                      <a:ext uri="{53640926-AAD7-44D8-BBD7-CCE9431645EC}">
                        <a14:shadowObscured xmlns:a14="http://schemas.microsoft.com/office/drawing/2010/main"/>
                      </a:ext>
                    </a:extLst>
                  </pic:spPr>
                </pic:pic>
              </a:graphicData>
            </a:graphic>
          </wp:inline>
        </w:drawing>
      </w:r>
    </w:p>
    <w:p w:rsidR="004E16AB" w:rsidRDefault="004E16AB" w:rsidP="004E16AB">
      <w:pPr>
        <w:pStyle w:val="FigureText"/>
      </w:pPr>
      <w:bookmarkStart w:id="8" w:name="_Ref326825665"/>
      <w:r>
        <w:t xml:space="preserve">Figure </w:t>
      </w:r>
      <w:bookmarkEnd w:id="8"/>
      <w:r w:rsidR="00074B27">
        <w:t>3</w:t>
      </w:r>
      <w:r>
        <w:tab/>
      </w:r>
      <w:r w:rsidR="00B611C6">
        <w:t>Product details</w:t>
      </w:r>
      <w:r>
        <w:t xml:space="preserve"> form</w:t>
      </w:r>
      <w:r w:rsidR="00074B27">
        <w:t>- Red highlighted ones as mandatory input</w:t>
      </w:r>
    </w:p>
    <w:p w:rsidR="00AE7611" w:rsidRDefault="00DA0377" w:rsidP="00AE7611">
      <w:r>
        <w:t>Wrap sections is the number of individual screen sections in the given product. Default is 1, while products like ResShunt may have 6 sections.</w:t>
      </w:r>
      <w:r w:rsidR="008412F0">
        <w:t xml:space="preserve"> </w:t>
      </w:r>
      <w:r w:rsidR="008C3857">
        <w:t>Start position and wrap length may be entered. If entered, these values are used as default values in the wrapping process. If ResLog is being used to capture ResGauge data only, this information must be entered.</w:t>
      </w:r>
      <w:r w:rsidR="00AE7611">
        <w:t xml:space="preserve"> Number of axial </w:t>
      </w:r>
      <w:r w:rsidR="00AE7611">
        <w:lastRenderedPageBreak/>
        <w:t>rods is also used to calculate axial wire consumption of the order besides order quantity, which means actual number of rods must be used without including shunt tubes for ResShunt.</w:t>
      </w:r>
    </w:p>
    <w:p w:rsidR="00AE7611" w:rsidRDefault="00AE7611" w:rsidP="00AE7611"/>
    <w:p w:rsidR="00AE7611" w:rsidRDefault="00AE7611" w:rsidP="00AE7611">
      <w:r>
        <w:t>Quantity of joints in a work order is editable and all the parameters could be re-write after setup. Each time when there is something updated at production details , “Generate records” must be run on this and subsequent forms.</w:t>
      </w:r>
    </w:p>
    <w:p w:rsidR="00AE7611" w:rsidRDefault="00AE7611" w:rsidP="00AE7611"/>
    <w:p w:rsidR="00AE7611" w:rsidRDefault="00AE7611" w:rsidP="00AE7611">
      <w:r>
        <w:t>After product details setup, the administrator should go to ‘Operations’ tab to continue order setup</w:t>
      </w:r>
    </w:p>
    <w:p w:rsidR="00AE7611" w:rsidRDefault="00AE7611" w:rsidP="0036754B"/>
    <w:p w:rsidR="0036754B" w:rsidRDefault="0036754B" w:rsidP="0079043C">
      <w:pPr>
        <w:pStyle w:val="Heading3"/>
      </w:pPr>
      <w:bookmarkStart w:id="9" w:name="_Toc345338641"/>
      <w:r>
        <w:lastRenderedPageBreak/>
        <w:t>Operations</w:t>
      </w:r>
      <w:bookmarkEnd w:id="9"/>
    </w:p>
    <w:p w:rsidR="00EF7EF4" w:rsidRDefault="00EF7EF4" w:rsidP="00EF7EF4">
      <w:r>
        <w:t>The different operations are defined and associated work stations are selected (</w:t>
      </w:r>
      <w:r w:rsidR="00AE7611">
        <w:t>4</w:t>
      </w:r>
      <w:r>
        <w:t>). Click “Generate records” to generate required records. New operations may be added later. In this case, “Generate records” must be run on this and subsequent forms.</w:t>
      </w:r>
      <w:r w:rsidR="00AE7611">
        <w:t xml:space="preserve"> The operations usually are setup per standard operation drawing of assembly or ResShunt QCP for ResShunt joints. When not sure, the administrator should consult manufacturing engineer and production manager.</w:t>
      </w:r>
    </w:p>
    <w:p w:rsidR="004E16AB" w:rsidRDefault="00AE7611" w:rsidP="00EF7EF4">
      <w:pPr>
        <w:pStyle w:val="Figure"/>
      </w:pPr>
      <w:r>
        <w:rPr>
          <w:lang w:eastAsia="en-GB"/>
        </w:rPr>
        <w:drawing>
          <wp:inline distT="0" distB="0" distL="0" distR="0" wp14:anchorId="0E036FEF" wp14:editId="34E9DE45">
            <wp:extent cx="5536528" cy="376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870" t="20471" b="12319"/>
                    <a:stretch/>
                  </pic:blipFill>
                  <pic:spPr bwMode="auto">
                    <a:xfrm>
                      <a:off x="0" y="0"/>
                      <a:ext cx="5536528" cy="3762000"/>
                    </a:xfrm>
                    <a:prstGeom prst="rect">
                      <a:avLst/>
                    </a:prstGeom>
                    <a:ln>
                      <a:noFill/>
                    </a:ln>
                    <a:extLst>
                      <a:ext uri="{53640926-AAD7-44D8-BBD7-CCE9431645EC}">
                        <a14:shadowObscured xmlns:a14="http://schemas.microsoft.com/office/drawing/2010/main"/>
                      </a:ext>
                    </a:extLst>
                  </pic:spPr>
                </pic:pic>
              </a:graphicData>
            </a:graphic>
          </wp:inline>
        </w:drawing>
      </w:r>
    </w:p>
    <w:p w:rsidR="004E16AB" w:rsidRDefault="004E16AB" w:rsidP="004E16AB">
      <w:pPr>
        <w:pStyle w:val="FigureText"/>
      </w:pPr>
      <w:bookmarkStart w:id="10" w:name="_Ref326825757"/>
      <w:r>
        <w:t>Figure</w:t>
      </w:r>
      <w:r w:rsidR="00AE7611">
        <w:t xml:space="preserve"> 4</w:t>
      </w:r>
      <w:bookmarkEnd w:id="10"/>
      <w:r w:rsidR="00AE7611">
        <w:tab/>
      </w:r>
      <w:r w:rsidR="00B611C6">
        <w:t>Operations</w:t>
      </w:r>
      <w:r>
        <w:t xml:space="preserve"> form</w:t>
      </w:r>
    </w:p>
    <w:p w:rsidR="007C2824" w:rsidRDefault="007C2824" w:rsidP="007C2824">
      <w:r>
        <w:t>The operation number (Op. No.) defines the sequential order of the operations. This is used both for sorting and to verify that previous operations have been completed.</w:t>
      </w:r>
    </w:p>
    <w:p w:rsidR="007C2824" w:rsidRDefault="00DF4451" w:rsidP="007C2824">
      <w:r>
        <w:t>Second sign is ticked off when an operation needs to be witnessed by a second operator</w:t>
      </w:r>
      <w:r w:rsidR="00AE7611">
        <w:t xml:space="preserve"> or by a third party inspector</w:t>
      </w:r>
    </w:p>
    <w:p w:rsidR="0000134F" w:rsidRDefault="0000134F" w:rsidP="007C2824"/>
    <w:p w:rsidR="0000134F" w:rsidRDefault="0000134F" w:rsidP="007C2824">
      <w:r>
        <w:lastRenderedPageBreak/>
        <w:t>QC Sign is ticked off when an operation needs to be witnessed by Reslink quality team. The administrator should only tick the operations which are identified as QC witness from QCP’s.</w:t>
      </w:r>
    </w:p>
    <w:p w:rsidR="0000134F" w:rsidRDefault="0000134F" w:rsidP="007C2824"/>
    <w:p w:rsidR="00DF4451" w:rsidRDefault="00DF4451" w:rsidP="007C2824">
      <w:r>
        <w:t>Hide operation</w:t>
      </w:r>
      <w:r w:rsidR="0000134F">
        <w:t xml:space="preserve"> is used to</w:t>
      </w:r>
      <w:r w:rsidR="00585227">
        <w:t xml:space="preserve"> </w:t>
      </w:r>
      <w:r>
        <w:t>remove the given operation from the manufacturing process. This may be used if too many operations have been entered</w:t>
      </w:r>
      <w:r w:rsidR="0000134F">
        <w:t xml:space="preserve"> or some operations are not input correctly at the first time.</w:t>
      </w:r>
      <w:r>
        <w:t>.</w:t>
      </w:r>
      <w:r w:rsidR="0041327E">
        <w:t xml:space="preserve"> If records generated, operations must not be renamed or linked to new work stations as this may cause problems with links related to manufacturing tests and operation BOM.</w:t>
      </w:r>
    </w:p>
    <w:p w:rsidR="0000134F" w:rsidRPr="007C2824" w:rsidRDefault="00DF4451" w:rsidP="007C2824">
      <w:r>
        <w:t>Description and work station may be edited at any stage. This will be reflected immediately in the manufacturing process.</w:t>
      </w:r>
      <w:r w:rsidR="0000134F">
        <w:t xml:space="preserve"> With all operations setup, click ‘Generate Records’ button and, the administrator should go to tab ‘Mfg Tests’ to continue.</w:t>
      </w:r>
    </w:p>
    <w:p w:rsidR="0079043C" w:rsidRDefault="0079043C" w:rsidP="0079043C">
      <w:pPr>
        <w:pStyle w:val="Heading3"/>
      </w:pPr>
      <w:bookmarkStart w:id="11" w:name="_Toc345338642"/>
      <w:r>
        <w:lastRenderedPageBreak/>
        <w:t>Mfg Tests</w:t>
      </w:r>
      <w:bookmarkEnd w:id="11"/>
    </w:p>
    <w:p w:rsidR="00EF7EF4" w:rsidRDefault="00EF7EF4" w:rsidP="00EF7EF4">
      <w:r>
        <w:t>For each operation, operation tests may be defined (</w:t>
      </w:r>
      <w:r w:rsidR="0000134F">
        <w:fldChar w:fldCharType="begin"/>
      </w:r>
      <w:r w:rsidR="0000134F">
        <w:instrText xml:space="preserve"> REF _Ref326825778 \h </w:instrText>
      </w:r>
      <w:r w:rsidR="0000134F">
        <w:fldChar w:fldCharType="separate"/>
      </w:r>
      <w:r w:rsidR="0000134F">
        <w:t xml:space="preserve">Figure </w:t>
      </w:r>
      <w:r w:rsidR="0000134F">
        <w:rPr>
          <w:noProof/>
        </w:rPr>
        <w:t>5</w:t>
      </w:r>
      <w:r w:rsidR="0000134F">
        <w:fldChar w:fldCharType="end"/>
      </w:r>
      <w:r>
        <w:t xml:space="preserve">). </w:t>
      </w:r>
      <w:r w:rsidR="0000134F">
        <w:t xml:space="preserve"> Each Mfg Test input needs to be linked to specific operations with the drop down list at ‘Op No’, which all the operations are identified at the previous step. </w:t>
      </w:r>
      <w:r w:rsidR="00C04F70">
        <w:t xml:space="preserve"> ‘Op Test Text’ is used to identify the mfg test. </w:t>
      </w:r>
      <w:r w:rsidR="0000134F">
        <w:t>Two types of Mfg Tests are legal to the system: Y/N or Num. Y/N test is identified as check point; while Num test is identified as a specific numeric requirement of a certain dimension.</w:t>
      </w:r>
    </w:p>
    <w:p w:rsidR="004E16AB" w:rsidRDefault="00C04F70" w:rsidP="00EF7EF4">
      <w:pPr>
        <w:pStyle w:val="Figure"/>
      </w:pPr>
      <w:r>
        <w:rPr>
          <w:lang w:eastAsia="en-GB"/>
        </w:rPr>
        <w:drawing>
          <wp:inline distT="0" distB="0" distL="0" distR="0" wp14:anchorId="264A05FE" wp14:editId="00D4A2FD">
            <wp:extent cx="5532352" cy="376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290" t="20109" b="12138"/>
                    <a:stretch/>
                  </pic:blipFill>
                  <pic:spPr bwMode="auto">
                    <a:xfrm>
                      <a:off x="0" y="0"/>
                      <a:ext cx="5532352" cy="3762000"/>
                    </a:xfrm>
                    <a:prstGeom prst="rect">
                      <a:avLst/>
                    </a:prstGeom>
                    <a:ln>
                      <a:noFill/>
                    </a:ln>
                    <a:extLst>
                      <a:ext uri="{53640926-AAD7-44D8-BBD7-CCE9431645EC}">
                        <a14:shadowObscured xmlns:a14="http://schemas.microsoft.com/office/drawing/2010/main"/>
                      </a:ext>
                    </a:extLst>
                  </pic:spPr>
                </pic:pic>
              </a:graphicData>
            </a:graphic>
          </wp:inline>
        </w:drawing>
      </w:r>
    </w:p>
    <w:p w:rsidR="004E16AB" w:rsidRDefault="004E16AB" w:rsidP="004E16AB">
      <w:pPr>
        <w:pStyle w:val="FigureText"/>
      </w:pPr>
      <w:bookmarkStart w:id="12" w:name="_Ref326825778"/>
      <w:r>
        <w:t xml:space="preserve">Figure </w:t>
      </w:r>
      <w:bookmarkEnd w:id="12"/>
      <w:r w:rsidR="0000134F">
        <w:t>5</w:t>
      </w:r>
      <w:r>
        <w:tab/>
      </w:r>
      <w:r w:rsidR="00B611C6">
        <w:t>Manufacturing test</w:t>
      </w:r>
      <w:r>
        <w:t xml:space="preserve"> form</w:t>
      </w:r>
    </w:p>
    <w:p w:rsidR="00E0589D" w:rsidRDefault="00C04F70" w:rsidP="00DF4451">
      <w:r>
        <w:t>Y/N test is allowed to input a comment</w:t>
      </w:r>
      <w:r w:rsidR="00585227">
        <w:t xml:space="preserve">. </w:t>
      </w:r>
      <w:r w:rsidR="0000134F">
        <w:t xml:space="preserve">After input a Mfg Test, test ID is auto-generated by the system. </w:t>
      </w:r>
      <w:r w:rsidR="00E0589D">
        <w:t>If MinVal and MaxVal are entered, the input value is validated against the given value. The operator will not be able to type in a value falling outside of the defined range</w:t>
      </w:r>
      <w:r>
        <w:t xml:space="preserve">The </w:t>
      </w:r>
      <w:r w:rsidR="00E0589D">
        <w:t xml:space="preserve">values may be edited without generating records. </w:t>
      </w:r>
    </w:p>
    <w:p w:rsidR="00C04F70" w:rsidRDefault="00C04F70" w:rsidP="00DF4451"/>
    <w:p w:rsidR="00C04F70" w:rsidRDefault="00C04F70" w:rsidP="00DF4451">
      <w:r>
        <w:lastRenderedPageBreak/>
        <w:t>After identifying the tests, checkbox of Y/N and input columns of Num tests will be generated at the corresponding pages of assembly function.</w:t>
      </w:r>
    </w:p>
    <w:p w:rsidR="00E0589D" w:rsidRDefault="00C04F70" w:rsidP="00DF4451">
      <w:r>
        <w:t xml:space="preserve">Reference a test to another test is also supported by the system. </w:t>
      </w:r>
      <w:r w:rsidR="00E0589D">
        <w:t xml:space="preserve">A third option is to reference a previously entered value (by operator) and define an offset values. In this case, the reference TestID must also be selected. </w:t>
      </w:r>
    </w:p>
    <w:tbl>
      <w:tblPr>
        <w:tblStyle w:val="TableGrid"/>
        <w:tblW w:w="0" w:type="auto"/>
        <w:tblLook w:val="04A0" w:firstRow="1" w:lastRow="0" w:firstColumn="1" w:lastColumn="0" w:noHBand="0" w:noVBand="1"/>
      </w:tblPr>
      <w:tblGrid>
        <w:gridCol w:w="9576"/>
      </w:tblGrid>
      <w:tr w:rsidR="00E0589D" w:rsidTr="00E0589D">
        <w:tc>
          <w:tcPr>
            <w:tcW w:w="9576" w:type="dxa"/>
          </w:tcPr>
          <w:p w:rsidR="00E0589D" w:rsidRDefault="00E0589D" w:rsidP="00E0589D">
            <w:r>
              <w:t xml:space="preserve">Example: </w:t>
            </w:r>
          </w:p>
          <w:p w:rsidR="00E0589D" w:rsidRPr="006E01AC" w:rsidRDefault="00E0589D" w:rsidP="006E01AC">
            <w:r>
              <w:t xml:space="preserve">Base pipe length </w:t>
            </w:r>
            <w:r w:rsidR="006E01AC">
              <w:t>shall be between 9000 and 12000 mm and is actually measured to be 10400. Perforation length shall be 3000 mm shorter than actual pipe length with a tolerance of +/- 100 mm. In this case, reference is made to the base pipe length test using MinVal = -3100 and MaxVal = -2900. This will accept input values in the range from 7300 (10400 – 3100) to 7500.</w:t>
            </w:r>
          </w:p>
        </w:tc>
      </w:tr>
    </w:tbl>
    <w:p w:rsidR="00E0589D" w:rsidRDefault="000D10C6" w:rsidP="00DF4451">
      <w:r>
        <w:t xml:space="preserve">Click “Generate records” to generate required records. New operations may be added later. In this case, “Generate records” must be run on this and subsequent forms. </w:t>
      </w:r>
      <w:r w:rsidR="006E01AC">
        <w:t xml:space="preserve">Operation test text, MinVal and MaxVal can be edited without updating records. </w:t>
      </w:r>
      <w:r>
        <w:t>Hide test, removes the given test from the manufacturing process.</w:t>
      </w:r>
    </w:p>
    <w:p w:rsidR="0079043C" w:rsidRDefault="0079043C" w:rsidP="0079043C">
      <w:pPr>
        <w:pStyle w:val="Heading3"/>
      </w:pPr>
      <w:bookmarkStart w:id="13" w:name="_Toc345338643"/>
      <w:r>
        <w:lastRenderedPageBreak/>
        <w:t>Work o. BOM</w:t>
      </w:r>
      <w:bookmarkEnd w:id="13"/>
    </w:p>
    <w:p w:rsidR="00F42BE4" w:rsidRPr="00F42BE4" w:rsidRDefault="006F1ADC" w:rsidP="00F42BE4">
      <w:r>
        <w:t>Work order bill of material should be setup according to assembly part number BOM from GeMs</w:t>
      </w:r>
      <w:r w:rsidR="00F42BE4">
        <w:t xml:space="preserve"> (</w:t>
      </w:r>
      <w:r>
        <w:t>Figure 6</w:t>
      </w:r>
      <w:r w:rsidR="00F42BE4">
        <w:t>).</w:t>
      </w:r>
      <w:r>
        <w:t xml:space="preserve"> Input the part number of the components at ‘Partno’, revision at ‘Rev’, parts information at ‘Description’, quantity at ‘Qty. Choose the unit per GeMs records from the drop down list as ‘Kg’ or ‘Pcs’(EA). </w:t>
      </w:r>
      <w:r w:rsidR="00C27AF9">
        <w:t>Only components should be input here and do not input specifications from the GeMs bill of material.</w:t>
      </w:r>
    </w:p>
    <w:p w:rsidR="004E16AB" w:rsidRDefault="006F1ADC" w:rsidP="00F42BE4">
      <w:pPr>
        <w:pStyle w:val="Figure"/>
      </w:pPr>
      <w:r>
        <w:rPr>
          <w:lang w:eastAsia="en-GB"/>
        </w:rPr>
        <w:drawing>
          <wp:inline distT="0" distB="0" distL="0" distR="0" wp14:anchorId="23936D4D" wp14:editId="69D4F697">
            <wp:extent cx="5668080" cy="376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116" t="20109" b="11957"/>
                    <a:stretch/>
                  </pic:blipFill>
                  <pic:spPr bwMode="auto">
                    <a:xfrm>
                      <a:off x="0" y="0"/>
                      <a:ext cx="5668080" cy="3762000"/>
                    </a:xfrm>
                    <a:prstGeom prst="rect">
                      <a:avLst/>
                    </a:prstGeom>
                    <a:ln>
                      <a:noFill/>
                    </a:ln>
                    <a:extLst>
                      <a:ext uri="{53640926-AAD7-44D8-BBD7-CCE9431645EC}">
                        <a14:shadowObscured xmlns:a14="http://schemas.microsoft.com/office/drawing/2010/main"/>
                      </a:ext>
                    </a:extLst>
                  </pic:spPr>
                </pic:pic>
              </a:graphicData>
            </a:graphic>
          </wp:inline>
        </w:drawing>
      </w:r>
    </w:p>
    <w:p w:rsidR="001958B3" w:rsidRDefault="001958B3" w:rsidP="001958B3">
      <w:pPr>
        <w:pStyle w:val="FigureText"/>
      </w:pPr>
      <w:bookmarkStart w:id="14" w:name="_Ref326825809"/>
      <w:r>
        <w:t xml:space="preserve">Figure </w:t>
      </w:r>
      <w:bookmarkEnd w:id="14"/>
      <w:r w:rsidR="00870843">
        <w:t>6</w:t>
      </w:r>
      <w:r>
        <w:tab/>
      </w:r>
      <w:r w:rsidR="00B611C6">
        <w:t>Work order BOM</w:t>
      </w:r>
    </w:p>
    <w:p w:rsidR="000D10C6" w:rsidRDefault="000D10C6" w:rsidP="000D10C6">
      <w:r>
        <w:t>Additionally, select part type</w:t>
      </w:r>
      <w:r w:rsidR="00C27AF9">
        <w:t xml:space="preserve"> from the five types of the components.</w:t>
      </w:r>
    </w:p>
    <w:p w:rsidR="000D10C6" w:rsidRDefault="000D10C6" w:rsidP="00D135F9">
      <w:pPr>
        <w:pStyle w:val="ListParagraph"/>
        <w:numPr>
          <w:ilvl w:val="0"/>
          <w:numId w:val="24"/>
        </w:numPr>
      </w:pPr>
      <w:r>
        <w:t xml:space="preserve">Part – standard </w:t>
      </w:r>
      <w:r w:rsidR="00C27AF9">
        <w:t xml:space="preserve">components exist at the assembly </w:t>
      </w:r>
      <w:r>
        <w:t>(default)</w:t>
      </w:r>
    </w:p>
    <w:p w:rsidR="000D10C6" w:rsidRDefault="000D10C6" w:rsidP="00D135F9">
      <w:pPr>
        <w:pStyle w:val="ListParagraph"/>
        <w:numPr>
          <w:ilvl w:val="0"/>
          <w:numId w:val="24"/>
        </w:numPr>
      </w:pPr>
      <w:r>
        <w:t>Alt. part – alternative part</w:t>
      </w:r>
      <w:r w:rsidR="00C27AF9">
        <w:t>s which differs usually from base pipes OD.</w:t>
      </w:r>
      <w:r>
        <w:t xml:space="preserve">. In this case, use same pos </w:t>
      </w:r>
      <w:r w:rsidR="00C27AF9">
        <w:t xml:space="preserve">shold be used </w:t>
      </w:r>
      <w:r>
        <w:t xml:space="preserve">as the main part. </w:t>
      </w:r>
      <w:r w:rsidR="00C27AF9">
        <w:t>Usually t</w:t>
      </w:r>
      <w:r>
        <w:t xml:space="preserve">his option </w:t>
      </w:r>
      <w:r w:rsidR="00C27AF9">
        <w:t>is used for different end rings according to different base pipes OD</w:t>
      </w:r>
      <w:r>
        <w:t>.</w:t>
      </w:r>
      <w:r w:rsidR="00C27AF9">
        <w:t xml:space="preserve"> The part number of the picked end rings should be from 13.77.5 setup of MFG/Pro.</w:t>
      </w:r>
    </w:p>
    <w:p w:rsidR="00D135F9" w:rsidRDefault="00D135F9" w:rsidP="00D135F9">
      <w:pPr>
        <w:pStyle w:val="ListParagraph"/>
        <w:numPr>
          <w:ilvl w:val="0"/>
          <w:numId w:val="24"/>
        </w:numPr>
      </w:pPr>
      <w:r>
        <w:lastRenderedPageBreak/>
        <w:t xml:space="preserve">Msc – </w:t>
      </w:r>
      <w:r w:rsidR="00C27AF9">
        <w:t>Manufacturing equipment identified at the assembly BOM</w:t>
      </w:r>
      <w:r>
        <w:t>, jigs</w:t>
      </w:r>
      <w:r w:rsidR="00C27AF9">
        <w:t xml:space="preserve"> and fixtures</w:t>
      </w:r>
      <w:r>
        <w:t>, documents or similar which are not consumables. This will be listed in the as built BOM, for reference only.</w:t>
      </w:r>
      <w:r w:rsidR="00C27AF9">
        <w:t xml:space="preserve"> </w:t>
      </w:r>
    </w:p>
    <w:p w:rsidR="00D135F9" w:rsidRDefault="00D135F9" w:rsidP="00D135F9">
      <w:pPr>
        <w:pStyle w:val="ListParagraph"/>
        <w:numPr>
          <w:ilvl w:val="0"/>
          <w:numId w:val="24"/>
        </w:numPr>
      </w:pPr>
      <w:r>
        <w:t>Wrap – defines the wrapping wire and is required to link the part to the wrapping process</w:t>
      </w:r>
    </w:p>
    <w:p w:rsidR="00D135F9" w:rsidRDefault="00D135F9" w:rsidP="00D135F9">
      <w:pPr>
        <w:pStyle w:val="ListParagraph"/>
        <w:numPr>
          <w:ilvl w:val="0"/>
          <w:numId w:val="24"/>
        </w:numPr>
      </w:pPr>
      <w:r>
        <w:t>Axial – defines the axial wire and is required to link the part to the wrapping process. Only standard wrapping wire shall be recorded and not components like shunt tubes or similar.</w:t>
      </w:r>
    </w:p>
    <w:p w:rsidR="00D135F9" w:rsidRPr="000D10C6" w:rsidRDefault="00D135F9" w:rsidP="000D10C6">
      <w:r>
        <w:t>Hide part</w:t>
      </w:r>
      <w:r w:rsidR="00C27AF9">
        <w:t xml:space="preserve"> checkbox is used to delete or remove the components from manufacuturing process. </w:t>
      </w:r>
    </w:p>
    <w:p w:rsidR="0079043C" w:rsidRDefault="0079043C" w:rsidP="0079043C">
      <w:pPr>
        <w:pStyle w:val="Heading3"/>
      </w:pPr>
      <w:bookmarkStart w:id="15" w:name="_Toc345338644"/>
      <w:r>
        <w:lastRenderedPageBreak/>
        <w:t>Operation BOM</w:t>
      </w:r>
      <w:bookmarkEnd w:id="15"/>
    </w:p>
    <w:p w:rsidR="00266DA4" w:rsidRDefault="00C27AF9" w:rsidP="00F42BE4">
      <w:r>
        <w:t>Operation BOM tab is used to link the components which are used in each operation. The administrator should l</w:t>
      </w:r>
      <w:r w:rsidR="00F42BE4">
        <w:t xml:space="preserve">ink part to </w:t>
      </w:r>
      <w:r>
        <w:t xml:space="preserve">the corresponding </w:t>
      </w:r>
      <w:r w:rsidR="00F42BE4">
        <w:t>operation (</w:t>
      </w:r>
      <w:r>
        <w:t>Figure 7</w:t>
      </w:r>
      <w:r w:rsidR="00F42BE4">
        <w:t xml:space="preserve">). Select the operation </w:t>
      </w:r>
      <w:r>
        <w:t xml:space="preserve">from the drop list </w:t>
      </w:r>
      <w:r w:rsidR="00F42BE4">
        <w:t>in which the part is going to be used. If a part is used in several operations, click “Part in new Op.” to duplicate the record</w:t>
      </w:r>
      <w:r w:rsidR="00266DA4">
        <w:t xml:space="preserve"> and u</w:t>
      </w:r>
      <w:r w:rsidR="00F42BE4">
        <w:t xml:space="preserve">pdate Qty to reflect consumption in each operation. Qty with gray background is reference to initial BOM and is not editable in this form. </w:t>
      </w:r>
      <w:r w:rsidR="00266DA4">
        <w:t xml:space="preserve">After setup the operation and quantity, the components with detailed quantity will be displayed at assembly pages of the corresponding operation. </w:t>
      </w:r>
    </w:p>
    <w:p w:rsidR="00266DA4" w:rsidRDefault="00266DA4" w:rsidP="00F42BE4"/>
    <w:p w:rsidR="00F42BE4" w:rsidRDefault="00266DA4" w:rsidP="00F42BE4">
      <w:r>
        <w:t>The setup is a key to function the traceability track later on at assembly process. The administrator should consult with manufacturing engineer if not sure.</w:t>
      </w:r>
    </w:p>
    <w:p w:rsidR="004E16AB" w:rsidRDefault="00266DA4" w:rsidP="00F42BE4">
      <w:pPr>
        <w:pStyle w:val="Figure"/>
      </w:pPr>
      <w:r>
        <w:rPr>
          <w:lang w:eastAsia="en-GB"/>
        </w:rPr>
        <w:drawing>
          <wp:inline distT="0" distB="0" distL="0" distR="0" wp14:anchorId="2A04F3F8" wp14:editId="1B104744">
            <wp:extent cx="5478449" cy="37609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695" t="19203" r="2349" b="13044"/>
                    <a:stretch/>
                  </pic:blipFill>
                  <pic:spPr bwMode="auto">
                    <a:xfrm>
                      <a:off x="0" y="0"/>
                      <a:ext cx="5479954" cy="3762000"/>
                    </a:xfrm>
                    <a:prstGeom prst="rect">
                      <a:avLst/>
                    </a:prstGeom>
                    <a:ln>
                      <a:noFill/>
                    </a:ln>
                    <a:extLst>
                      <a:ext uri="{53640926-AAD7-44D8-BBD7-CCE9431645EC}">
                        <a14:shadowObscured xmlns:a14="http://schemas.microsoft.com/office/drawing/2010/main"/>
                      </a:ext>
                    </a:extLst>
                  </pic:spPr>
                </pic:pic>
              </a:graphicData>
            </a:graphic>
          </wp:inline>
        </w:drawing>
      </w:r>
    </w:p>
    <w:p w:rsidR="001958B3" w:rsidRDefault="001958B3" w:rsidP="001958B3">
      <w:pPr>
        <w:pStyle w:val="FigureText"/>
      </w:pPr>
      <w:bookmarkStart w:id="16" w:name="_Ref326825863"/>
      <w:r>
        <w:t xml:space="preserve">Figure </w:t>
      </w:r>
      <w:bookmarkEnd w:id="16"/>
      <w:r w:rsidR="00266DA4">
        <w:t>7</w:t>
      </w:r>
      <w:r>
        <w:tab/>
      </w:r>
      <w:r w:rsidR="00B611C6">
        <w:t>Operation BOM</w:t>
      </w:r>
    </w:p>
    <w:p w:rsidR="003327A0" w:rsidRDefault="003327A0" w:rsidP="00D135F9">
      <w:r>
        <w:lastRenderedPageBreak/>
        <w:t>Click “Generate records” to generate required records. New links to operations may be added later</w:t>
      </w:r>
      <w:r w:rsidR="00266DA4">
        <w:t xml:space="preserve"> on and </w:t>
      </w:r>
      <w:r>
        <w:t xml:space="preserve">“Generate records” must be </w:t>
      </w:r>
      <w:r w:rsidR="00266DA4">
        <w:t>clicked</w:t>
      </w:r>
      <w:r>
        <w:t xml:space="preserve"> again.</w:t>
      </w:r>
    </w:p>
    <w:p w:rsidR="003327A0" w:rsidRPr="000D10C6" w:rsidRDefault="003327A0" w:rsidP="003327A0">
      <w:r>
        <w:t>Hide</w:t>
      </w:r>
      <w:r w:rsidR="00266DA4">
        <w:t xml:space="preserve"> checkbox is used to</w:t>
      </w:r>
      <w:r>
        <w:t xml:space="preserve"> remove the given part from the given operation.</w:t>
      </w:r>
      <w:r w:rsidR="00266DA4">
        <w:t xml:space="preserve"> The administrator should go to tab ‘Slot requirements’ after setup tab ‘Operation BOM’.</w:t>
      </w:r>
    </w:p>
    <w:p w:rsidR="0079043C" w:rsidRDefault="0079043C" w:rsidP="0079043C">
      <w:pPr>
        <w:pStyle w:val="Heading3"/>
      </w:pPr>
      <w:bookmarkStart w:id="17" w:name="_Toc345338645"/>
      <w:r>
        <w:lastRenderedPageBreak/>
        <w:t>Slot requirements</w:t>
      </w:r>
      <w:bookmarkEnd w:id="17"/>
    </w:p>
    <w:p w:rsidR="00F42BE4" w:rsidRPr="001B5F49" w:rsidRDefault="00F42BE4" w:rsidP="00F42BE4">
      <w:r>
        <w:t>Slot requirements (</w:t>
      </w:r>
      <w:r w:rsidR="00BF0B1D">
        <w:fldChar w:fldCharType="begin"/>
      </w:r>
      <w:r>
        <w:instrText xml:space="preserve"> REF _Ref326825884 \h </w:instrText>
      </w:r>
      <w:r w:rsidR="00BF0B1D">
        <w:fldChar w:fldCharType="separate"/>
      </w:r>
      <w:r w:rsidR="00002AA6">
        <w:t xml:space="preserve">Figure </w:t>
      </w:r>
      <w:r w:rsidR="00BF0B1D">
        <w:fldChar w:fldCharType="end"/>
      </w:r>
      <w:r w:rsidR="00266DA4">
        <w:t>Figure 8</w:t>
      </w:r>
      <w:r>
        <w:t>) are looked up each time slot import and slot interpretation is run. Consequently, changes to some of the settings can lead to variation in interpretation of slot data.</w:t>
      </w:r>
      <w:r w:rsidR="00AD1863">
        <w:t xml:space="preserve"> The general slot requirement of the slot should be found at the assembly drawing from GeMs record and the setup should be always following the quality control plan of the assembly part number.  The red-highlighted items are the key parameters for ResGauge check.</w:t>
      </w:r>
    </w:p>
    <w:p w:rsidR="004E16AB" w:rsidRDefault="00AD1863" w:rsidP="00F42BE4">
      <w:pPr>
        <w:pStyle w:val="Figure"/>
      </w:pPr>
      <w:r>
        <w:rPr>
          <w:lang w:eastAsia="en-GB"/>
        </w:rPr>
        <w:drawing>
          <wp:inline distT="0" distB="0" distL="0" distR="0" wp14:anchorId="5A8AAAD5" wp14:editId="14C890E3">
            <wp:extent cx="5566949" cy="376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261" t="19202" r="2174" b="13588"/>
                    <a:stretch/>
                  </pic:blipFill>
                  <pic:spPr bwMode="auto">
                    <a:xfrm>
                      <a:off x="0" y="0"/>
                      <a:ext cx="5566949" cy="3762000"/>
                    </a:xfrm>
                    <a:prstGeom prst="rect">
                      <a:avLst/>
                    </a:prstGeom>
                    <a:ln>
                      <a:noFill/>
                    </a:ln>
                    <a:extLst>
                      <a:ext uri="{53640926-AAD7-44D8-BBD7-CCE9431645EC}">
                        <a14:shadowObscured xmlns:a14="http://schemas.microsoft.com/office/drawing/2010/main"/>
                      </a:ext>
                    </a:extLst>
                  </pic:spPr>
                </pic:pic>
              </a:graphicData>
            </a:graphic>
          </wp:inline>
        </w:drawing>
      </w:r>
    </w:p>
    <w:p w:rsidR="001958B3" w:rsidRDefault="001958B3" w:rsidP="001958B3">
      <w:pPr>
        <w:pStyle w:val="FigureText"/>
      </w:pPr>
      <w:bookmarkStart w:id="18" w:name="_Ref326825884"/>
      <w:r>
        <w:t xml:space="preserve">Figure </w:t>
      </w:r>
      <w:bookmarkEnd w:id="18"/>
      <w:r w:rsidR="00AD1863">
        <w:t>8</w:t>
      </w:r>
      <w:r>
        <w:tab/>
      </w:r>
      <w:r w:rsidR="00B611C6">
        <w:t>Slot requirement</w:t>
      </w:r>
      <w:r>
        <w:t xml:space="preserve"> form</w:t>
      </w:r>
    </w:p>
    <w:p w:rsidR="00AD1863" w:rsidRPr="00AD1863" w:rsidRDefault="00AD1863" w:rsidP="00AD1863">
      <w:r>
        <w:t xml:space="preserve">The detailed identification of each </w:t>
      </w:r>
      <w:r w:rsidR="00585227">
        <w:t>parameter</w:t>
      </w:r>
      <w:r>
        <w:t xml:space="preserve"> </w:t>
      </w:r>
      <w:r w:rsidR="00585227">
        <w:t>is</w:t>
      </w:r>
      <w:r>
        <w:t xml:space="preserve"> as the following list and the administrator should consult with manufacturing engineer if not sure. The input of the tab consists of ‘General settings’ block on left, ‘Slot ranges’ in the middle and ‘Multiple scans for large slots’ on the right.</w:t>
      </w:r>
    </w:p>
    <w:p w:rsidR="00043753" w:rsidRDefault="001B5F49" w:rsidP="001B5F49">
      <w:pPr>
        <w:pStyle w:val="Heading4"/>
      </w:pPr>
      <w:r>
        <w:lastRenderedPageBreak/>
        <w:t>General settings</w:t>
      </w:r>
      <w:r w:rsidR="00AD1863">
        <w:t xml:space="preserve"> (Left side blocks of Figure 8)</w:t>
      </w:r>
    </w:p>
    <w:tbl>
      <w:tblPr>
        <w:tblStyle w:val="TableGrid"/>
        <w:tblW w:w="0" w:type="auto"/>
        <w:tblLook w:val="04A0" w:firstRow="1" w:lastRow="0" w:firstColumn="1" w:lastColumn="0" w:noHBand="0" w:noVBand="1"/>
      </w:tblPr>
      <w:tblGrid>
        <w:gridCol w:w="2518"/>
        <w:gridCol w:w="7058"/>
      </w:tblGrid>
      <w:tr w:rsidR="00E70C54" w:rsidTr="00E70C54">
        <w:trPr>
          <w:cantSplit/>
        </w:trPr>
        <w:tc>
          <w:tcPr>
            <w:tcW w:w="2518" w:type="dxa"/>
          </w:tcPr>
          <w:p w:rsidR="00E70C54" w:rsidRPr="006C0032" w:rsidRDefault="00C04D15" w:rsidP="00BE5913">
            <w:r>
              <w:t>Enter information as listed</w:t>
            </w:r>
            <w:r w:rsidR="00583A64">
              <w:t xml:space="preserve"> and in accordance with the quality </w:t>
            </w:r>
            <w:r w:rsidR="00AD1863">
              <w:t xml:space="preserve">control </w:t>
            </w:r>
            <w:r w:rsidR="00583A64">
              <w:t>plan</w:t>
            </w:r>
            <w:r>
              <w:t>.</w:t>
            </w:r>
            <w:r w:rsidR="00E70C54" w:rsidRPr="006C0032">
              <w:t>Slot opening:</w:t>
            </w:r>
          </w:p>
        </w:tc>
        <w:tc>
          <w:tcPr>
            <w:tcW w:w="7058" w:type="dxa"/>
          </w:tcPr>
          <w:p w:rsidR="00E70C54" w:rsidRDefault="00E70C54" w:rsidP="00BE5913">
            <w:r w:rsidRPr="006C0032">
              <w:t>The same value as set in the “Product details” tab. The value can be set under both tabs.</w:t>
            </w:r>
          </w:p>
        </w:tc>
      </w:tr>
      <w:tr w:rsidR="00E70C54" w:rsidTr="00E70C54">
        <w:trPr>
          <w:cantSplit/>
        </w:trPr>
        <w:tc>
          <w:tcPr>
            <w:tcW w:w="2518" w:type="dxa"/>
          </w:tcPr>
          <w:p w:rsidR="00E70C54" w:rsidRPr="00E745D6" w:rsidRDefault="00E70C54" w:rsidP="00BE5913">
            <w:r w:rsidRPr="00E745D6">
              <w:t>Wrap sections:</w:t>
            </w:r>
          </w:p>
        </w:tc>
        <w:tc>
          <w:tcPr>
            <w:tcW w:w="7058" w:type="dxa"/>
          </w:tcPr>
          <w:p w:rsidR="00E70C54" w:rsidRDefault="00E70C54" w:rsidP="00BE5913">
            <w:r w:rsidRPr="00E745D6">
              <w:t>Number of screen sections on the joint. This value is required for ResLog to be able to identify individual sections wrapped on a joint.</w:t>
            </w:r>
          </w:p>
        </w:tc>
      </w:tr>
      <w:tr w:rsidR="00E70C54" w:rsidTr="00E70C54">
        <w:trPr>
          <w:cantSplit/>
        </w:trPr>
        <w:tc>
          <w:tcPr>
            <w:tcW w:w="2518" w:type="dxa"/>
          </w:tcPr>
          <w:p w:rsidR="00E70C54" w:rsidRPr="002A31C3" w:rsidRDefault="00E70C54" w:rsidP="00BE5913">
            <w:r w:rsidRPr="002A31C3">
              <w:t>ReaGauge lines:</w:t>
            </w:r>
          </w:p>
        </w:tc>
        <w:tc>
          <w:tcPr>
            <w:tcW w:w="7058" w:type="dxa"/>
          </w:tcPr>
          <w:p w:rsidR="00E70C54" w:rsidRDefault="00E70C54" w:rsidP="00BE5913">
            <w:r w:rsidRPr="002A31C3">
              <w:t>Maximum number of lines relevant to measure. ResGauge angle drop down list is calculated based on this value. If value is set to 1 or left blank, angel drop down list will not appear and angle is set to 0. In this case multiple lines cannot be analysed.</w:t>
            </w:r>
          </w:p>
        </w:tc>
      </w:tr>
      <w:tr w:rsidR="00E70C54" w:rsidTr="00E70C54">
        <w:trPr>
          <w:cantSplit/>
        </w:trPr>
        <w:tc>
          <w:tcPr>
            <w:tcW w:w="2518" w:type="dxa"/>
          </w:tcPr>
          <w:p w:rsidR="00E70C54" w:rsidRPr="002A31C3" w:rsidRDefault="00E70C54" w:rsidP="00BE5913">
            <w:r>
              <w:t>Include not detected slots in statistics</w:t>
            </w:r>
          </w:p>
        </w:tc>
        <w:tc>
          <w:tcPr>
            <w:tcW w:w="7058" w:type="dxa"/>
          </w:tcPr>
          <w:p w:rsidR="00E70C54" w:rsidRPr="002A31C3" w:rsidRDefault="00E70C54" w:rsidP="00BE5913">
            <w:r>
              <w:t>Slots not detected by ResGauge (=0) will also be included in the statistics of slots being within ranges. This means the percentage of slots within +/- 50 micron will be reduced accordingly. Default is not to include not detected slots as these slots are considered to follow the same distribution as the detected slots.</w:t>
            </w:r>
          </w:p>
        </w:tc>
      </w:tr>
      <w:tr w:rsidR="00E70C54" w:rsidTr="00E70C54">
        <w:trPr>
          <w:cantSplit/>
        </w:trPr>
        <w:tc>
          <w:tcPr>
            <w:tcW w:w="2518" w:type="dxa"/>
          </w:tcPr>
          <w:p w:rsidR="00E70C54" w:rsidRDefault="00E70C54" w:rsidP="00BE5913">
            <w:r>
              <w:t>Include all lines in statistics</w:t>
            </w:r>
          </w:p>
        </w:tc>
        <w:tc>
          <w:tcPr>
            <w:tcW w:w="7058" w:type="dxa"/>
          </w:tcPr>
          <w:p w:rsidR="00E70C54" w:rsidRDefault="00E70C54" w:rsidP="00BE5913">
            <w:r>
              <w:t>All measured and valid lines will be used to calculate percentage of slots within ranges. This should not be used for products like ResShunt with multiple sections and more lines may be measured in the less good sections. In that case more weight will be given to the less good section.</w:t>
            </w:r>
          </w:p>
        </w:tc>
      </w:tr>
      <w:tr w:rsidR="00E70C54" w:rsidTr="00E70C54">
        <w:trPr>
          <w:cantSplit/>
        </w:trPr>
        <w:tc>
          <w:tcPr>
            <w:tcW w:w="2518" w:type="dxa"/>
          </w:tcPr>
          <w:p w:rsidR="00E70C54" w:rsidRDefault="00E70C54" w:rsidP="00BE5913">
            <w:r>
              <w:t>Max Stdev</w:t>
            </w:r>
          </w:p>
          <w:p w:rsidR="00E70C54" w:rsidRDefault="00E70C54" w:rsidP="00BE5913">
            <w:r>
              <w:t>Include Stdev in requirement</w:t>
            </w:r>
          </w:p>
        </w:tc>
        <w:tc>
          <w:tcPr>
            <w:tcW w:w="7058" w:type="dxa"/>
          </w:tcPr>
          <w:p w:rsidR="00E70C54" w:rsidRDefault="00E70C54" w:rsidP="00BE5913">
            <w:r>
              <w:t>Max Stdev is combined with Include Stdev in requirement. If this is ticked off, the entered maximum standard deviation is part of the slot requirement. If not ticked off, the max xtdev may be left blank.</w:t>
            </w:r>
          </w:p>
        </w:tc>
      </w:tr>
      <w:tr w:rsidR="00E70C54" w:rsidTr="00E70C54">
        <w:trPr>
          <w:cantSplit/>
        </w:trPr>
        <w:tc>
          <w:tcPr>
            <w:tcW w:w="2518" w:type="dxa"/>
          </w:tcPr>
          <w:p w:rsidR="00E70C54" w:rsidRDefault="00E70C54" w:rsidP="00BE5913">
            <w:r>
              <w:t>Examine slots above</w:t>
            </w:r>
          </w:p>
        </w:tc>
        <w:tc>
          <w:tcPr>
            <w:tcW w:w="7058" w:type="dxa"/>
          </w:tcPr>
          <w:p w:rsidR="00E70C54" w:rsidRDefault="00E70C54" w:rsidP="00E70C54">
            <w:r>
              <w:t>All slots larger than (but not including) the given value</w:t>
            </w:r>
            <w:r w:rsidR="00583A64">
              <w:t xml:space="preserve"> are reported and an error message is generated.</w:t>
            </w:r>
          </w:p>
        </w:tc>
      </w:tr>
      <w:tr w:rsidR="00E70C54" w:rsidTr="00E70C54">
        <w:trPr>
          <w:cantSplit/>
        </w:trPr>
        <w:tc>
          <w:tcPr>
            <w:tcW w:w="2518" w:type="dxa"/>
          </w:tcPr>
          <w:p w:rsidR="00E70C54" w:rsidRDefault="00583A64" w:rsidP="00BE5913">
            <w:r>
              <w:t>Examine slots below</w:t>
            </w:r>
          </w:p>
        </w:tc>
        <w:tc>
          <w:tcPr>
            <w:tcW w:w="7058" w:type="dxa"/>
          </w:tcPr>
          <w:p w:rsidR="00E70C54" w:rsidRDefault="00583A64" w:rsidP="00583A64">
            <w:r>
              <w:t>A</w:t>
            </w:r>
            <w:r w:rsidR="00E70C54">
              <w:t>ll slots smaller than (but not including) the given value</w:t>
            </w:r>
            <w:r>
              <w:t xml:space="preserve"> are reported and an error message is generated</w:t>
            </w:r>
            <w:r w:rsidR="00E70C54">
              <w:t>.</w:t>
            </w:r>
          </w:p>
        </w:tc>
      </w:tr>
    </w:tbl>
    <w:p w:rsidR="00E70C54" w:rsidRDefault="00E70C54" w:rsidP="001B5F49"/>
    <w:p w:rsidR="001B5F49" w:rsidRDefault="001B5F49" w:rsidP="001B5F49">
      <w:pPr>
        <w:pStyle w:val="Heading4"/>
      </w:pPr>
      <w:r>
        <w:lastRenderedPageBreak/>
        <w:t>Slot ranges</w:t>
      </w:r>
      <w:r w:rsidR="00AD1863">
        <w:t xml:space="preserve"> (Middle block of Figure 8)</w:t>
      </w:r>
    </w:p>
    <w:p w:rsidR="001B5F49" w:rsidRDefault="001B5F49" w:rsidP="001B5F49">
      <w:r>
        <w:t xml:space="preserve">Define </w:t>
      </w:r>
      <w:r w:rsidR="0056095A">
        <w:t>slot range(s) and minimum or maximum percent of slots that must be in range.</w:t>
      </w:r>
      <w:r w:rsidR="0046008F">
        <w:t xml:space="preserve"> The range is defined as from and including and to and including. Either the field Max in range or Min in range shall be used. The other one shall be left blank. </w:t>
      </w:r>
    </w:p>
    <w:p w:rsidR="005C26FE" w:rsidRDefault="00D03239" w:rsidP="005C26FE">
      <w:r>
        <w:t xml:space="preserve">The check box </w:t>
      </w:r>
      <w:r w:rsidR="00B23550">
        <w:t>Requirement means that the value in the given slot range is part of the client requirement. This allows for simulations of percentages within different slot ranges.</w:t>
      </w:r>
    </w:p>
    <w:p w:rsidR="005C26FE" w:rsidRDefault="005C26FE" w:rsidP="005C26FE"/>
    <w:p w:rsidR="001B5F49" w:rsidRPr="005C26FE" w:rsidRDefault="001B5F49" w:rsidP="005C26FE">
      <w:pPr>
        <w:rPr>
          <w:rFonts w:ascii="Arial" w:hAnsi="Arial" w:cs="Arial"/>
          <w:u w:val="single"/>
        </w:rPr>
      </w:pPr>
      <w:r w:rsidRPr="005C26FE">
        <w:rPr>
          <w:rFonts w:ascii="Arial" w:hAnsi="Arial" w:cs="Arial"/>
          <w:u w:val="single"/>
        </w:rPr>
        <w:t>Multiple scans for large slots</w:t>
      </w:r>
      <w:r w:rsidR="00AD1863" w:rsidRPr="005C26FE">
        <w:rPr>
          <w:rFonts w:ascii="Arial" w:hAnsi="Arial" w:cs="Arial"/>
          <w:u w:val="single"/>
        </w:rPr>
        <w:t xml:space="preserve"> (Right block of Figure 8)</w:t>
      </w:r>
    </w:p>
    <w:p w:rsidR="00B23550" w:rsidRDefault="00B23550" w:rsidP="001B5F49">
      <w:r>
        <w:t>These are s</w:t>
      </w:r>
      <w:r w:rsidR="001B5F49">
        <w:t xml:space="preserve">ettings for use </w:t>
      </w:r>
      <w:r>
        <w:t>when</w:t>
      </w:r>
      <w:r w:rsidR="001B5F49">
        <w:t xml:space="preserve"> multiple scans are used to identify large slots</w:t>
      </w:r>
      <w:r w:rsidR="00B611C6">
        <w:t xml:space="preserve"> (</w:t>
      </w:r>
      <w:r w:rsidR="00AD1863">
        <w:t>9</w:t>
      </w:r>
      <w:r w:rsidR="00B611C6">
        <w:t>)</w:t>
      </w:r>
      <w:r>
        <w:t>. The largest expected slot is calculated based on average slot opening and standard deviation times the constant CX. This is being calculated for a line and a section at a time.</w:t>
      </w:r>
    </w:p>
    <w:p w:rsidR="001B5F49" w:rsidRDefault="00B23550" w:rsidP="001B5F49">
      <w:r>
        <w:t>The value Scan for slots above is the critical slot opening. The scanning procedure is aiming at identifying any slot being larger than this slot.</w:t>
      </w:r>
    </w:p>
    <w:p w:rsidR="00B23550" w:rsidRDefault="00B23550" w:rsidP="001B5F49">
      <w:r>
        <w:t>If a large slot is identified even if the standard deviation is low, this is probably caused by sudden change in friction in the wrapping machine. This slot may go around the whole screen and can easily be identified visually. To verify this, some more line may be run. Mi</w:t>
      </w:r>
      <w:r w:rsidR="00583A64">
        <w:t>n</w:t>
      </w:r>
      <w:r>
        <w:t xml:space="preserve"> lines if large slot detected denotes this number.</w:t>
      </w:r>
    </w:p>
    <w:p w:rsidR="00B23550" w:rsidRDefault="002B0E80" w:rsidP="001B5F49">
      <w:r>
        <w:t>For example, v</w:t>
      </w:r>
      <w:r w:rsidR="00B23550">
        <w:t>alues used for ResShunt production and 215 µm slot opening are:</w:t>
      </w:r>
    </w:p>
    <w:p w:rsidR="00B23550" w:rsidRDefault="00B23550" w:rsidP="001B5F49">
      <w:r>
        <w:rPr>
          <w:noProof/>
          <w:lang w:eastAsia="en-GB"/>
        </w:rPr>
        <w:drawing>
          <wp:inline distT="0" distB="0" distL="0" distR="0" wp14:anchorId="1DA189CA" wp14:editId="592FCB1F">
            <wp:extent cx="1571625" cy="1619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71625" cy="1619250"/>
                    </a:xfrm>
                    <a:prstGeom prst="rect">
                      <a:avLst/>
                    </a:prstGeom>
                    <a:noFill/>
                    <a:ln w="9525">
                      <a:noFill/>
                      <a:miter lim="800000"/>
                      <a:headEnd/>
                      <a:tailEnd/>
                    </a:ln>
                  </pic:spPr>
                </pic:pic>
              </a:graphicData>
            </a:graphic>
          </wp:inline>
        </w:drawing>
      </w:r>
    </w:p>
    <w:p w:rsidR="00552288" w:rsidRDefault="00552288" w:rsidP="00552288">
      <w:pPr>
        <w:pStyle w:val="FigureText"/>
      </w:pPr>
      <w:bookmarkStart w:id="19" w:name="_Ref326826083"/>
      <w:r>
        <w:t xml:space="preserve">Figure </w:t>
      </w:r>
      <w:bookmarkEnd w:id="19"/>
      <w:r w:rsidR="00AD1863">
        <w:t>9</w:t>
      </w:r>
      <w:r>
        <w:tab/>
      </w:r>
      <w:r w:rsidR="00B611C6">
        <w:t>Details on multiple scans</w:t>
      </w:r>
    </w:p>
    <w:p w:rsidR="00B23550" w:rsidRDefault="00B23550" w:rsidP="001B5F49"/>
    <w:p w:rsidR="004E16AB" w:rsidRDefault="004E16AB" w:rsidP="004A733B">
      <w:pPr>
        <w:pStyle w:val="Heading2"/>
      </w:pPr>
      <w:bookmarkStart w:id="20" w:name="_Toc345338646"/>
      <w:r>
        <w:lastRenderedPageBreak/>
        <w:t>Reports</w:t>
      </w:r>
      <w:bookmarkEnd w:id="20"/>
    </w:p>
    <w:p w:rsidR="004E16AB" w:rsidRPr="004E16AB" w:rsidRDefault="00B611C6" w:rsidP="004E16AB">
      <w:r>
        <w:t>Based on various tests defined under the manufacturing tests tab, reports</w:t>
      </w:r>
      <w:r w:rsidR="002B0E80">
        <w:t xml:space="preserve"> tab</w:t>
      </w:r>
      <w:r>
        <w:t xml:space="preserve"> can be set up to list results from these individual tests (</w:t>
      </w:r>
      <w:r w:rsidR="00BF0B1D">
        <w:fldChar w:fldCharType="begin"/>
      </w:r>
      <w:r>
        <w:instrText xml:space="preserve"> REF _Ref326826201 \h </w:instrText>
      </w:r>
      <w:r w:rsidR="00BF0B1D">
        <w:fldChar w:fldCharType="separate"/>
      </w:r>
      <w:r w:rsidR="00002AA6">
        <w:t xml:space="preserve">Figure </w:t>
      </w:r>
      <w:r w:rsidR="00BF0B1D">
        <w:fldChar w:fldCharType="end"/>
      </w:r>
      <w:r w:rsidR="002B0E80">
        <w:t>10</w:t>
      </w:r>
      <w:r>
        <w:t>).</w:t>
      </w:r>
    </w:p>
    <w:p w:rsidR="004E16AB" w:rsidRDefault="004E16AB" w:rsidP="004E16AB">
      <w:r>
        <w:rPr>
          <w:noProof/>
          <w:lang w:eastAsia="en-GB"/>
        </w:rPr>
        <w:drawing>
          <wp:inline distT="0" distB="0" distL="0" distR="0" wp14:anchorId="19903BB5" wp14:editId="4D4F4141">
            <wp:extent cx="4786685" cy="3196425"/>
            <wp:effectExtent l="0" t="0" r="0" b="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cstate="print"/>
                    <a:srcRect l="5222" t="5568" r="14190" b="8328"/>
                    <a:stretch/>
                  </pic:blipFill>
                  <pic:spPr bwMode="auto">
                    <a:xfrm>
                      <a:off x="0" y="0"/>
                      <a:ext cx="4789889" cy="3198565"/>
                    </a:xfrm>
                    <a:prstGeom prst="rect">
                      <a:avLst/>
                    </a:prstGeom>
                    <a:noFill/>
                    <a:ln>
                      <a:noFill/>
                    </a:ln>
                    <a:extLst>
                      <a:ext uri="{53640926-AAD7-44D8-BBD7-CCE9431645EC}">
                        <a14:shadowObscured xmlns:a14="http://schemas.microsoft.com/office/drawing/2010/main"/>
                      </a:ext>
                    </a:extLst>
                  </pic:spPr>
                </pic:pic>
              </a:graphicData>
            </a:graphic>
          </wp:inline>
        </w:drawing>
      </w:r>
    </w:p>
    <w:p w:rsidR="001958B3" w:rsidRDefault="001958B3" w:rsidP="001958B3">
      <w:pPr>
        <w:pStyle w:val="FigureText"/>
      </w:pPr>
      <w:bookmarkStart w:id="21" w:name="_Ref326826201"/>
      <w:r>
        <w:t xml:space="preserve">Figure </w:t>
      </w:r>
      <w:bookmarkEnd w:id="21"/>
      <w:r w:rsidR="002B0E80">
        <w:t>10</w:t>
      </w:r>
      <w:r>
        <w:tab/>
      </w:r>
      <w:r w:rsidR="00B611C6">
        <w:t>Report setup</w:t>
      </w:r>
      <w:r>
        <w:t xml:space="preserve"> form</w:t>
      </w:r>
    </w:p>
    <w:p w:rsidR="004E16AB" w:rsidRDefault="002B0E80" w:rsidP="004E16AB">
      <w:r>
        <w:t xml:space="preserve">The administrator is able to customize the tests which he wants to display at the assembly report. </w:t>
      </w:r>
      <w:r w:rsidR="00402B84">
        <w:t>Each report may include up to 5 columns of data</w:t>
      </w:r>
      <w:r w:rsidR="00D405C0">
        <w:t xml:space="preserve"> selectable form the various tests recorded</w:t>
      </w:r>
      <w:r w:rsidR="00402B84">
        <w:t xml:space="preserve">. Report name is </w:t>
      </w:r>
      <w:r w:rsidR="00643F2E">
        <w:t>what has been input</w:t>
      </w:r>
      <w:r w:rsidR="00585227">
        <w:t xml:space="preserve"> </w:t>
      </w:r>
      <w:r w:rsidR="00402B84">
        <w:t>on the top of the report</w:t>
      </w:r>
    </w:p>
    <w:p w:rsidR="004E16AB" w:rsidRDefault="00643F2E" w:rsidP="00E87D54">
      <w:pPr>
        <w:pStyle w:val="Heading1"/>
      </w:pPr>
      <w:bookmarkStart w:id="22" w:name="_Toc345338647"/>
      <w:r>
        <w:lastRenderedPageBreak/>
        <w:t>W</w:t>
      </w:r>
      <w:r w:rsidR="00E87D54">
        <w:t>are House</w:t>
      </w:r>
      <w:bookmarkEnd w:id="22"/>
    </w:p>
    <w:p w:rsidR="008677FA" w:rsidRDefault="008677FA" w:rsidP="00E87D54">
      <w:r>
        <w:t>From ResLog Version B, ‘Ware House’ model is added to allocate the traceability of the components used for each joint. To enable the operator to choose the correct parts which he uses to build the joint, the administrator need to allocate all components with traceability information at function ‘Ware House’. Click ‘Ware House’ when ResLog starts (Figure 10)</w:t>
      </w:r>
    </w:p>
    <w:p w:rsidR="008677FA" w:rsidRDefault="002664A4" w:rsidP="00E87D54">
      <w:r>
        <w:rPr>
          <w:noProof/>
          <w:lang w:eastAsia="en-GB"/>
        </w:rPr>
        <mc:AlternateContent>
          <mc:Choice Requires="wps">
            <w:drawing>
              <wp:anchor distT="0" distB="0" distL="114300" distR="114300" simplePos="0" relativeHeight="251658240" behindDoc="0" locked="0" layoutInCell="1" allowOverlap="1">
                <wp:simplePos x="0" y="0"/>
                <wp:positionH relativeFrom="column">
                  <wp:posOffset>95250</wp:posOffset>
                </wp:positionH>
                <wp:positionV relativeFrom="paragraph">
                  <wp:posOffset>2377440</wp:posOffset>
                </wp:positionV>
                <wp:extent cx="954405" cy="294005"/>
                <wp:effectExtent l="9525" t="5715" r="7620" b="5080"/>
                <wp:wrapNone/>
                <wp:docPr id="1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405" cy="29400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7.5pt;margin-top:187.2pt;width:75.15pt;height:2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" filled="f" strokecolor="red"/>
            </w:pict>
          </mc:Fallback>
        </mc:AlternateContent>
      </w:r>
      <w:r w:rsidR="008677FA" w:rsidRPr="00585227">
        <w:rPr>
          <w:noProof/>
          <w:lang w:eastAsia="en-GB"/>
        </w:rPr>
        <w:drawing>
          <wp:inline distT="0" distB="0" distL="0" distR="0" wp14:anchorId="5E3D6ED2" wp14:editId="75D1467B">
            <wp:extent cx="2031429" cy="36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3044" t="18659" r="44058" b="30617"/>
                    <a:stretch/>
                  </pic:blipFill>
                  <pic:spPr bwMode="auto">
                    <a:xfrm>
                      <a:off x="0" y="0"/>
                      <a:ext cx="2031429" cy="3600000"/>
                    </a:xfrm>
                    <a:prstGeom prst="rect">
                      <a:avLst/>
                    </a:prstGeom>
                    <a:ln>
                      <a:noFill/>
                    </a:ln>
                    <a:extLst>
                      <a:ext uri="{53640926-AAD7-44D8-BBD7-CCE9431645EC}">
                        <a14:shadowObscured xmlns:a14="http://schemas.microsoft.com/office/drawing/2010/main"/>
                      </a:ext>
                    </a:extLst>
                  </pic:spPr>
                </pic:pic>
              </a:graphicData>
            </a:graphic>
          </wp:inline>
        </w:drawing>
      </w:r>
    </w:p>
    <w:p w:rsidR="008677FA" w:rsidRDefault="008677FA" w:rsidP="00E87D54">
      <w:pPr>
        <w:rPr>
          <w:i/>
        </w:rPr>
      </w:pPr>
      <w:r w:rsidRPr="00585227">
        <w:rPr>
          <w:i/>
        </w:rPr>
        <w:t>Figure 10</w:t>
      </w:r>
      <w:r w:rsidRPr="00585227">
        <w:rPr>
          <w:i/>
        </w:rPr>
        <w:tab/>
        <w:t>‘Ware House’ model to allocate parts</w:t>
      </w:r>
    </w:p>
    <w:p w:rsidR="008677FA" w:rsidRDefault="008677FA" w:rsidP="00E87D54">
      <w:pPr>
        <w:rPr>
          <w:i/>
        </w:rPr>
      </w:pPr>
    </w:p>
    <w:p w:rsidR="002B0E80" w:rsidRDefault="008677FA" w:rsidP="002B0E80">
      <w:r>
        <w:t>A form is generated for the administrator to allocate the components with traceability.</w:t>
      </w:r>
      <w:r w:rsidR="002B0E80" w:rsidRPr="002B0E80">
        <w:t xml:space="preserve"> </w:t>
      </w:r>
      <w:r w:rsidR="002B0E80">
        <w:t xml:space="preserve"> The BOM is displayed on top as a list box.  By choosing</w:t>
      </w:r>
      <w:r>
        <w:t xml:space="preserve"> the order and work order ID from the drop-down list</w:t>
      </w:r>
      <w:r w:rsidR="002B0E80">
        <w:t>, a</w:t>
      </w:r>
      <w:r>
        <w:t xml:space="preserve"> list of the components which the administrator input to Work O. BOM (See section Work o. BOM) is displayed at ResLog</w:t>
      </w:r>
      <w:r w:rsidR="00174449">
        <w:t xml:space="preserve">. </w:t>
      </w:r>
      <w:r>
        <w:t>(Figure 11)</w:t>
      </w:r>
      <w:r w:rsidR="00F16467">
        <w:t xml:space="preserve"> Select the part from the bill of material and input traceability information</w:t>
      </w:r>
      <w:r w:rsidR="002B0E80">
        <w:t>. This shows total requirement based on Work o. BOM and quantity in Product details. Alloc is quantity currently allocated for this work order and Used shows how much has been used in the assemblies up to now.</w:t>
      </w:r>
    </w:p>
    <w:p w:rsidR="002B0E80" w:rsidRDefault="002B0E80" w:rsidP="002B0E80">
      <w:r>
        <w:lastRenderedPageBreak/>
        <w:t>To record traceability, select a part. Part and part information with table for recording of information is displayed below. Record traceability information as displayed on the parts and quantity in the batch. If the part is a wrapping wire, record wire width [mm] and standard deviation of the wire width [µm]</w:t>
      </w:r>
    </w:p>
    <w:p w:rsidR="00F16467" w:rsidRPr="00E87D54" w:rsidRDefault="00F16467" w:rsidP="00F16467">
      <w:r>
        <w:t>The form allows partially input of allocating parts. This function allows the administrator to input more than single traceability for the same components.  The total quantity of the parts allocated could be more than the quantity displayed at ‘total’ to cover more components issued to the work order, e.g. rework. For wrapping wire (based on type of component in the Work o. BOM) wire width and standard deviation should also be recorded.</w:t>
      </w:r>
    </w:p>
    <w:p w:rsidR="008677FA" w:rsidRDefault="008677FA" w:rsidP="00E87D54"/>
    <w:p w:rsidR="008677FA" w:rsidRDefault="00174449" w:rsidP="00E87D54">
      <w:r w:rsidRPr="00585227">
        <w:rPr>
          <w:noProof/>
          <w:lang w:eastAsia="en-GB"/>
        </w:rPr>
        <w:drawing>
          <wp:inline distT="0" distB="0" distL="0" distR="0" wp14:anchorId="7889C581" wp14:editId="586AEA8F">
            <wp:extent cx="5873999" cy="376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638" t="15037" r="17971" b="23007"/>
                    <a:stretch/>
                  </pic:blipFill>
                  <pic:spPr bwMode="auto">
                    <a:xfrm>
                      <a:off x="0" y="0"/>
                      <a:ext cx="5873999" cy="3762000"/>
                    </a:xfrm>
                    <a:prstGeom prst="rect">
                      <a:avLst/>
                    </a:prstGeom>
                    <a:ln>
                      <a:noFill/>
                    </a:ln>
                    <a:extLst>
                      <a:ext uri="{53640926-AAD7-44D8-BBD7-CCE9431645EC}">
                        <a14:shadowObscured xmlns:a14="http://schemas.microsoft.com/office/drawing/2010/main"/>
                      </a:ext>
                    </a:extLst>
                  </pic:spPr>
                </pic:pic>
              </a:graphicData>
            </a:graphic>
          </wp:inline>
        </w:drawing>
      </w:r>
    </w:p>
    <w:p w:rsidR="00452A32" w:rsidRPr="00585227" w:rsidRDefault="00452A32" w:rsidP="00E87D54">
      <w:pPr>
        <w:rPr>
          <w:i/>
        </w:rPr>
      </w:pPr>
      <w:r w:rsidRPr="00585227">
        <w:rPr>
          <w:i/>
        </w:rPr>
        <w:t>Figure 11</w:t>
      </w:r>
      <w:r w:rsidRPr="00585227">
        <w:rPr>
          <w:i/>
        </w:rPr>
        <w:tab/>
        <w:t>Warehouse form for allocation of components</w:t>
      </w:r>
    </w:p>
    <w:p w:rsidR="00174449" w:rsidRDefault="00174449" w:rsidP="00E87D54"/>
    <w:p w:rsidR="00174449" w:rsidRDefault="00174449" w:rsidP="00E87D54">
      <w:r>
        <w:t xml:space="preserve">The administrator is able to </w:t>
      </w:r>
      <w:r w:rsidR="00585227">
        <w:t>serialise</w:t>
      </w:r>
      <w:r>
        <w:t xml:space="preserve"> the components such as base pipe by clicking the ‘Serialised items’ button on the right of traceability input line (Figure 12). Also the administrator is able to </w:t>
      </w:r>
      <w:r>
        <w:lastRenderedPageBreak/>
        <w:t>manually input the serial number at the form later if the serial number is not continuous in one order.</w:t>
      </w:r>
    </w:p>
    <w:p w:rsidR="00174449" w:rsidRDefault="00174449" w:rsidP="00E87D54">
      <w:r w:rsidRPr="00585227">
        <w:rPr>
          <w:noProof/>
          <w:lang w:eastAsia="en-GB"/>
        </w:rPr>
        <w:drawing>
          <wp:inline distT="0" distB="0" distL="0" distR="0" wp14:anchorId="48C78DE2" wp14:editId="2A9B0313">
            <wp:extent cx="5941748" cy="376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637" t="14674" r="17536" b="23732"/>
                    <a:stretch/>
                  </pic:blipFill>
                  <pic:spPr bwMode="auto">
                    <a:xfrm>
                      <a:off x="0" y="0"/>
                      <a:ext cx="5941748" cy="3762000"/>
                    </a:xfrm>
                    <a:prstGeom prst="rect">
                      <a:avLst/>
                    </a:prstGeom>
                    <a:ln>
                      <a:noFill/>
                    </a:ln>
                    <a:extLst>
                      <a:ext uri="{53640926-AAD7-44D8-BBD7-CCE9431645EC}">
                        <a14:shadowObscured xmlns:a14="http://schemas.microsoft.com/office/drawing/2010/main"/>
                      </a:ext>
                    </a:extLst>
                  </pic:spPr>
                </pic:pic>
              </a:graphicData>
            </a:graphic>
          </wp:inline>
        </w:drawing>
      </w:r>
    </w:p>
    <w:p w:rsidR="00174449" w:rsidRPr="00585227" w:rsidRDefault="00174449" w:rsidP="00E87D54">
      <w:pPr>
        <w:rPr>
          <w:i/>
        </w:rPr>
      </w:pPr>
      <w:r w:rsidRPr="00585227">
        <w:rPr>
          <w:i/>
        </w:rPr>
        <w:t>Figure 12</w:t>
      </w:r>
      <w:r w:rsidRPr="00585227">
        <w:rPr>
          <w:i/>
        </w:rPr>
        <w:tab/>
        <w:t>Input serialised components by clicking ‘Serialised items’</w:t>
      </w:r>
    </w:p>
    <w:p w:rsidR="00174449" w:rsidRDefault="00174449" w:rsidP="00E87D54"/>
    <w:p w:rsidR="00174449" w:rsidRDefault="009E6F60" w:rsidP="00E87D54">
      <w:r>
        <w:t>After input all the traceability of all the components, the setup of allocation parts at ‘Ware House’ model is completed. The operator is now able to pick up the components he uses at each operation at ‘Assembly’ model.</w:t>
      </w:r>
    </w:p>
    <w:p w:rsidR="00D405C0" w:rsidRDefault="00D405C0" w:rsidP="008D4256">
      <w:pPr>
        <w:pStyle w:val="Heading1"/>
      </w:pPr>
      <w:bookmarkStart w:id="23" w:name="_Toc345338648"/>
      <w:r>
        <w:lastRenderedPageBreak/>
        <w:t>QC/Admin</w:t>
      </w:r>
      <w:bookmarkEnd w:id="23"/>
    </w:p>
    <w:p w:rsidR="00643F2E" w:rsidRPr="00643F2E" w:rsidRDefault="002664A4" w:rsidP="00585227">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128270</wp:posOffset>
                </wp:positionH>
                <wp:positionV relativeFrom="paragraph">
                  <wp:posOffset>2114550</wp:posOffset>
                </wp:positionV>
                <wp:extent cx="954405" cy="294005"/>
                <wp:effectExtent l="13970" t="9525" r="12700" b="10795"/>
                <wp:wrapNone/>
                <wp:docPr id="1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405" cy="29400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0.1pt;margin-top:166.5pt;width:75.15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" filled="f" strokecolor="red"/>
            </w:pict>
          </mc:Fallback>
        </mc:AlternateContent>
      </w:r>
      <w:r w:rsidR="00643F2E" w:rsidRPr="00585227">
        <w:rPr>
          <w:noProof/>
          <w:lang w:eastAsia="en-GB"/>
        </w:rPr>
        <w:drawing>
          <wp:inline distT="0" distB="0" distL="0" distR="0" wp14:anchorId="1A6A9F9D" wp14:editId="077A139E">
            <wp:extent cx="2031429" cy="36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3044" t="18659" r="44058" b="30617"/>
                    <a:stretch/>
                  </pic:blipFill>
                  <pic:spPr bwMode="auto">
                    <a:xfrm>
                      <a:off x="0" y="0"/>
                      <a:ext cx="2031429" cy="3600000"/>
                    </a:xfrm>
                    <a:prstGeom prst="rect">
                      <a:avLst/>
                    </a:prstGeom>
                    <a:ln>
                      <a:noFill/>
                    </a:ln>
                    <a:extLst>
                      <a:ext uri="{53640926-AAD7-44D8-BBD7-CCE9431645EC}">
                        <a14:shadowObscured xmlns:a14="http://schemas.microsoft.com/office/drawing/2010/main"/>
                      </a:ext>
                    </a:extLst>
                  </pic:spPr>
                </pic:pic>
              </a:graphicData>
            </a:graphic>
          </wp:inline>
        </w:drawing>
      </w:r>
    </w:p>
    <w:p w:rsidR="00D405C0" w:rsidRDefault="00D405C0" w:rsidP="00D405C0">
      <w:r>
        <w:t xml:space="preserve">This is a set </w:t>
      </w:r>
      <w:r w:rsidR="00643F2E">
        <w:t xml:space="preserve">of </w:t>
      </w:r>
      <w:r>
        <w:t>forms to be used by QC and planners during the execution of an order. Progress of the order can be reviewed and information like hardness and pull off values can b recorded.</w:t>
      </w:r>
    </w:p>
    <w:p w:rsidR="00F03DFB" w:rsidRDefault="00F03DFB" w:rsidP="00F03DFB">
      <w:pPr>
        <w:pStyle w:val="Heading2"/>
      </w:pPr>
      <w:bookmarkStart w:id="24" w:name="_Toc345338649"/>
      <w:r>
        <w:t>ID status</w:t>
      </w:r>
      <w:bookmarkEnd w:id="24"/>
    </w:p>
    <w:p w:rsidR="00F03DFB" w:rsidRDefault="00852474" w:rsidP="00F03DFB">
      <w:r>
        <w:t>Status for the given work () order summarised number of closed and open non conformances along with the relative progress of the given joint based on total number of operations.</w:t>
      </w:r>
    </w:p>
    <w:p w:rsidR="00F03DFB" w:rsidRDefault="00F03DFB" w:rsidP="00F03DFB">
      <w:pPr>
        <w:pStyle w:val="Figure"/>
      </w:pPr>
      <w:r>
        <w:rPr>
          <w:lang w:eastAsia="en-GB"/>
        </w:rPr>
        <w:lastRenderedPageBreak/>
        <w:drawing>
          <wp:inline distT="0" distB="0" distL="0" distR="0" wp14:anchorId="22418A3F" wp14:editId="476165C2">
            <wp:extent cx="5706745" cy="3733800"/>
            <wp:effectExtent l="19050" t="0" r="825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06745" cy="3733800"/>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r w:rsidR="00643F2E">
        <w:t>12</w:t>
      </w:r>
      <w:r>
        <w:tab/>
        <w:t>Ware house form for allocation of parts</w:t>
      </w:r>
    </w:p>
    <w:p w:rsidR="00852474" w:rsidRPr="00852474" w:rsidRDefault="00AA2814" w:rsidP="00852474">
      <w:pPr>
        <w:rPr>
          <w:lang w:eastAsia="nb-NO"/>
        </w:rPr>
      </w:pPr>
      <w:r>
        <w:rPr>
          <w:lang w:eastAsia="nb-NO"/>
        </w:rPr>
        <w:t xml:space="preserve">The hidden check box is not currently available but is intended to indicate that a complete joint is scraped or in other ways removed from the work order. </w:t>
      </w:r>
    </w:p>
    <w:p w:rsidR="00F03DFB" w:rsidRDefault="00F03DFB" w:rsidP="00F03DFB">
      <w:pPr>
        <w:pStyle w:val="Heading2"/>
      </w:pPr>
      <w:bookmarkStart w:id="25" w:name="_Toc345338650"/>
      <w:r>
        <w:t>Status</w:t>
      </w:r>
      <w:bookmarkEnd w:id="25"/>
    </w:p>
    <w:p w:rsidR="00F03DFB" w:rsidRDefault="00AA2814" w:rsidP="00F03DFB">
      <w:r>
        <w:t xml:space="preserve">QC status for the selected assembly can be reviewed (). </w:t>
      </w:r>
    </w:p>
    <w:p w:rsidR="00F03DFB" w:rsidRPr="00F03DFB" w:rsidRDefault="00F03DFB" w:rsidP="00F03DFB">
      <w:pPr>
        <w:pStyle w:val="Figure"/>
      </w:pPr>
      <w:r>
        <w:rPr>
          <w:lang w:eastAsia="en-GB"/>
        </w:rPr>
        <w:lastRenderedPageBreak/>
        <w:drawing>
          <wp:inline distT="0" distB="0" distL="0" distR="0" wp14:anchorId="08E4C1C7" wp14:editId="4AEAAD8F">
            <wp:extent cx="5753100" cy="4552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753100" cy="4552950"/>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r w:rsidR="00643F2E">
        <w:t>13</w:t>
      </w:r>
      <w:r>
        <w:tab/>
      </w:r>
      <w:r w:rsidR="00AA2814">
        <w:t>QC status for selected joint</w:t>
      </w:r>
    </w:p>
    <w:p w:rsidR="00F03DFB" w:rsidRDefault="00AA2814" w:rsidP="00F03DFB">
      <w:r>
        <w:t xml:space="preserve">The </w:t>
      </w:r>
      <w:r w:rsidRPr="00AA2814">
        <w:rPr>
          <w:highlight w:val="lightGray"/>
        </w:rPr>
        <w:t>Lock</w:t>
      </w:r>
      <w:r>
        <w:t xml:space="preserve"> check box for each operation indicates that the given operation is locked and cannot be edited by the operator (</w:t>
      </w:r>
      <w:r w:rsidRPr="00AA2814">
        <w:rPr>
          <w:highlight w:val="lightGray"/>
        </w:rPr>
        <w:t>Assembly</w:t>
      </w:r>
      <w:r>
        <w:t xml:space="preserve"> form). QC has access to unlock a given operation to allow the operator to modify already entered information.</w:t>
      </w:r>
    </w:p>
    <w:p w:rsidR="00AA2814" w:rsidRDefault="00AA2814" w:rsidP="00F03DFB">
      <w:r>
        <w:t xml:space="preserve">The status can be changed if the status has been set to </w:t>
      </w:r>
      <w:r w:rsidRPr="00AA2814">
        <w:rPr>
          <w:highlight w:val="lightGray"/>
        </w:rPr>
        <w:t>NC Stop</w:t>
      </w:r>
      <w:r>
        <w:t xml:space="preserve"> by the operator. In this case status can be set to </w:t>
      </w:r>
      <w:r w:rsidRPr="00A6596B">
        <w:rPr>
          <w:highlight w:val="lightGray"/>
        </w:rPr>
        <w:t xml:space="preserve">Use as </w:t>
      </w:r>
      <w:r w:rsidR="00A6596B" w:rsidRPr="00A6596B">
        <w:rPr>
          <w:highlight w:val="lightGray"/>
        </w:rPr>
        <w:t>is</w:t>
      </w:r>
      <w:r w:rsidR="00A6596B">
        <w:t xml:space="preserve"> or </w:t>
      </w:r>
      <w:r w:rsidR="00A6596B" w:rsidRPr="00A6596B">
        <w:rPr>
          <w:highlight w:val="lightGray"/>
        </w:rPr>
        <w:t>Reworked</w:t>
      </w:r>
      <w:r w:rsidR="00A6596B">
        <w:t>. If status is changed, QC must sign off and eventually record reference to any non conformance report.</w:t>
      </w:r>
    </w:p>
    <w:p w:rsidR="00F03DFB" w:rsidRDefault="00F03DFB" w:rsidP="00F03DFB">
      <w:pPr>
        <w:pStyle w:val="Heading2"/>
      </w:pPr>
      <w:bookmarkStart w:id="26" w:name="_Toc345338651"/>
      <w:r>
        <w:t>Pull off</w:t>
      </w:r>
      <w:bookmarkEnd w:id="26"/>
    </w:p>
    <w:p w:rsidR="00A6596B" w:rsidRPr="00A6596B" w:rsidRDefault="00A6596B" w:rsidP="00A6596B">
      <w:r>
        <w:t>Pull off values () and hardness values (next tab) can be recorded in these forms.</w:t>
      </w:r>
    </w:p>
    <w:p w:rsidR="00F03DFB" w:rsidRDefault="00F03DFB" w:rsidP="00F03DFB">
      <w:pPr>
        <w:pStyle w:val="Figure"/>
      </w:pPr>
      <w:r>
        <w:rPr>
          <w:lang w:eastAsia="en-GB"/>
        </w:rPr>
        <w:lastRenderedPageBreak/>
        <w:drawing>
          <wp:inline distT="0" distB="0" distL="0" distR="0" wp14:anchorId="2E2ECB54" wp14:editId="543B1D85">
            <wp:extent cx="5724525" cy="2809875"/>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24525" cy="2809875"/>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r w:rsidR="00643F2E">
        <w:t>14</w:t>
      </w:r>
      <w:r>
        <w:tab/>
        <w:t>Ware house form for allocation of parts</w:t>
      </w:r>
    </w:p>
    <w:p w:rsidR="00F03DFB" w:rsidRDefault="00F03DFB" w:rsidP="00F03DFB"/>
    <w:p w:rsidR="00F03DFB" w:rsidRDefault="00F03DFB" w:rsidP="00F03DFB"/>
    <w:p w:rsidR="00F03DFB" w:rsidRDefault="00F03DFB" w:rsidP="00F03DFB">
      <w:pPr>
        <w:pStyle w:val="Figure"/>
      </w:pPr>
      <w:r>
        <w:rPr>
          <w:lang w:eastAsia="en-GB"/>
        </w:rPr>
        <w:lastRenderedPageBreak/>
        <w:drawing>
          <wp:inline distT="0" distB="0" distL="0" distR="0" wp14:anchorId="04F6388C" wp14:editId="74E3F3AD">
            <wp:extent cx="5762625" cy="3200400"/>
            <wp:effectExtent l="19050" t="0" r="952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r w:rsidR="00643F2E">
        <w:t>15</w:t>
      </w:r>
      <w:r>
        <w:tab/>
        <w:t>Ware house form for allocation of parts</w:t>
      </w:r>
    </w:p>
    <w:p w:rsidR="00F03DFB" w:rsidRDefault="00F03DFB" w:rsidP="00F03DFB"/>
    <w:p w:rsidR="00F03DFB" w:rsidRDefault="00F03DFB" w:rsidP="00F03DFB"/>
    <w:p w:rsidR="00F03DFB" w:rsidRDefault="00F03DFB" w:rsidP="00F03DFB">
      <w:pPr>
        <w:pStyle w:val="Figure"/>
      </w:pPr>
      <w:r>
        <w:rPr>
          <w:lang w:eastAsia="en-GB"/>
        </w:rPr>
        <w:lastRenderedPageBreak/>
        <w:drawing>
          <wp:inline distT="0" distB="0" distL="0" distR="0" wp14:anchorId="05C04D85" wp14:editId="3D6A8D01">
            <wp:extent cx="5724525" cy="2733675"/>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724525" cy="2733675"/>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r w:rsidR="00643F2E">
        <w:t>16</w:t>
      </w:r>
      <w:r>
        <w:tab/>
        <w:t>Ware house form for allocation of parts</w:t>
      </w:r>
    </w:p>
    <w:p w:rsidR="00F03DFB" w:rsidRPr="00F03DFB" w:rsidRDefault="00F03DFB" w:rsidP="00F03DFB"/>
    <w:p w:rsidR="00470311" w:rsidRDefault="00470311" w:rsidP="008D4256">
      <w:pPr>
        <w:pStyle w:val="Heading1"/>
      </w:pPr>
      <w:bookmarkStart w:id="27" w:name="_Toc345338652"/>
      <w:r>
        <w:lastRenderedPageBreak/>
        <w:t>Assembly</w:t>
      </w:r>
      <w:bookmarkEnd w:id="27"/>
    </w:p>
    <w:p w:rsidR="00A730F8" w:rsidRDefault="004E16AB" w:rsidP="00A730F8">
      <w:r>
        <w:t>See user guide part 2</w:t>
      </w:r>
    </w:p>
    <w:p w:rsidR="004A733B" w:rsidRDefault="004A733B" w:rsidP="00A730F8">
      <w:r>
        <w:t>To start assembly process</w:t>
      </w:r>
    </w:p>
    <w:sectPr w:rsidR="004A733B" w:rsidSect="00534BBF">
      <w:headerReference w:type="even" r:id="rId28"/>
      <w:headerReference w:type="default" r:id="rId29"/>
      <w:footerReference w:type="default" r:id="rId30"/>
      <w:headerReference w:type="first" r:id="rId3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26C" w:rsidRDefault="0097526C">
      <w:r>
        <w:separator/>
      </w:r>
    </w:p>
  </w:endnote>
  <w:endnote w:type="continuationSeparator" w:id="0">
    <w:p w:rsidR="0097526C" w:rsidRDefault="00975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57 Condensed">
    <w:panose1 w:val="000B05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Univers 47 CondensedLight">
    <w:panose1 w:val="000B05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0" w:type="dxa"/>
      <w:jc w:val="center"/>
      <w:tblBorders>
        <w:top w:val="single" w:sz="6" w:space="0" w:color="000000"/>
        <w:left w:val="single" w:sz="6" w:space="0" w:color="000000"/>
        <w:bottom w:val="single" w:sz="6" w:space="0" w:color="000000"/>
        <w:right w:val="single" w:sz="6" w:space="0" w:color="000000"/>
      </w:tblBorders>
      <w:tblLayout w:type="fixed"/>
      <w:tblCellMar>
        <w:left w:w="107" w:type="dxa"/>
        <w:right w:w="107" w:type="dxa"/>
      </w:tblCellMar>
      <w:tblLook w:val="00A0" w:firstRow="1" w:lastRow="0" w:firstColumn="1" w:lastColumn="0" w:noHBand="0" w:noVBand="0"/>
    </w:tblPr>
    <w:tblGrid>
      <w:gridCol w:w="9640"/>
    </w:tblGrid>
    <w:tr w:rsidR="00AE7611">
      <w:trPr>
        <w:jc w:val="center"/>
      </w:trPr>
      <w:tc>
        <w:tcPr>
          <w:tcW w:w="9640" w:type="dxa"/>
          <w:shd w:val="pct10" w:color="auto" w:fill="auto"/>
        </w:tcPr>
        <w:p w:rsidR="00AE7611" w:rsidRDefault="00AE7611" w:rsidP="006A587F">
          <w:pPr>
            <w:spacing w:after="0"/>
            <w:jc w:val="center"/>
            <w:rPr>
              <w:rFonts w:ascii="Univers 57 Condensed" w:hAnsi="Univers 57 Condensed"/>
              <w:sz w:val="16"/>
            </w:rPr>
          </w:pPr>
          <w:r>
            <w:rPr>
              <w:rFonts w:ascii="Univers 57 Condensed" w:hAnsi="Univers 57 Condensed"/>
              <w:sz w:val="16"/>
            </w:rPr>
            <w:t>Schlumberger Confidential Information</w:t>
          </w:r>
        </w:p>
        <w:p w:rsidR="00AE7611" w:rsidRDefault="00AE7611" w:rsidP="006A587F">
          <w:pPr>
            <w:spacing w:after="0"/>
            <w:jc w:val="center"/>
            <w:rPr>
              <w:rFonts w:ascii="Univers 57 Condensed" w:hAnsi="Univers 57 Condensed"/>
              <w:sz w:val="16"/>
            </w:rPr>
          </w:pPr>
          <w:r>
            <w:rPr>
              <w:rFonts w:ascii="Univers 57 Condensed" w:hAnsi="Univers 57 Condensed"/>
              <w:sz w:val="16"/>
            </w:rPr>
            <w:t>Do not disclose, use or reproduce without written approval from Schlumberger.</w:t>
          </w:r>
        </w:p>
        <w:p w:rsidR="00AE7611" w:rsidRDefault="00AE7611" w:rsidP="006A587F">
          <w:pPr>
            <w:spacing w:after="0"/>
            <w:jc w:val="both"/>
            <w:rPr>
              <w:rFonts w:ascii="Univers 57 Condensed" w:hAnsi="Univers 57 Condensed"/>
              <w:sz w:val="16"/>
            </w:rPr>
          </w:pPr>
        </w:p>
        <w:p w:rsidR="00AE7611" w:rsidRDefault="00AE7611" w:rsidP="006A587F">
          <w:pPr>
            <w:spacing w:after="0"/>
            <w:jc w:val="both"/>
            <w:rPr>
              <w:rFonts w:ascii="Univers 57 Condensed" w:hAnsi="Univers 57 Condensed"/>
              <w:sz w:val="22"/>
            </w:rPr>
          </w:pPr>
          <w:r>
            <w:rPr>
              <w:rFonts w:ascii="Univers 57 Condensed" w:hAnsi="Univers 57 Condensed"/>
              <w:sz w:val="16"/>
            </w:rPr>
            <w:t>Warning:  This controlled source document is stored within the Product Data Management System (PDMS). Any paper version of this Document is uncontrolled and should be compared with the source document at time of use to ensure it is up-to-date.</w:t>
          </w:r>
        </w:p>
      </w:tc>
    </w:tr>
  </w:tbl>
  <w:p w:rsidR="00AE7611" w:rsidRPr="006A587F" w:rsidRDefault="00AE7611" w:rsidP="006A587F">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26C" w:rsidRDefault="0097526C">
      <w:r>
        <w:separator/>
      </w:r>
    </w:p>
  </w:footnote>
  <w:footnote w:type="continuationSeparator" w:id="0">
    <w:p w:rsidR="0097526C" w:rsidRDefault="009752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611" w:rsidRDefault="002664A4">
    <w:pPr>
      <w:pStyle w:val="Header"/>
    </w:pPr>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6350000</wp:posOffset>
              </wp:positionH>
              <wp:positionV relativeFrom="paragraph">
                <wp:posOffset>0</wp:posOffset>
              </wp:positionV>
              <wp:extent cx="381000" cy="9144000"/>
              <wp:effectExtent l="0" t="0" r="3175" b="0"/>
              <wp:wrapNone/>
              <wp:docPr id="12" name="Classification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9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7611" w:rsidRPr="007F4A42" w:rsidRDefault="00AE7611" w:rsidP="007F4A42">
                          <w:pPr>
                            <w:jc w:val="center"/>
                            <w:rPr>
                              <w:rFonts w:ascii="Arial" w:hAnsi="Arial" w:cs="Arial"/>
                              <w:b/>
                              <w:color w:val="C0C0C0"/>
                              <w:sz w:val="20"/>
                            </w:rPr>
                          </w:pPr>
                          <w:r w:rsidRPr="007F4A42">
                            <w:rPr>
                              <w:rFonts w:ascii="Arial" w:hAnsi="Arial" w:cs="Arial"/>
                              <w:b/>
                              <w:color w:val="C0C0C0"/>
                              <w:sz w:val="20"/>
                            </w:rPr>
                            <w:t>Schlumberger Confidential</w:t>
                          </w:r>
                        </w:p>
                      </w:txbxContent>
                    </wps:txbx>
                    <wps:bodyPr rot="0" vert="mongolian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lassification13" o:spid="_x0000_s1026" type="#_x0000_t202" style="position:absolute;margin-left:500pt;margin-top:0;width:30pt;height:10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" filled="f" stroked="f">
              <v:textbox style="layout-flow:vertical;mso-layout-flow-alt:top-to-bottom">
                <w:txbxContent>
                  <w:p w:rsidR="00AE7611" w:rsidRPr="007F4A42" w:rsidRDefault="00AE7611" w:rsidP="007F4A42">
                    <w:pPr>
                      <w:jc w:val="center"/>
                      <w:rPr>
                        <w:rFonts w:ascii="Arial" w:hAnsi="Arial" w:cs="Arial"/>
                        <w:b/>
                        <w:color w:val="C0C0C0"/>
                        <w:sz w:val="20"/>
                      </w:rPr>
                    </w:pPr>
                    <w:r w:rsidRPr="007F4A42">
                      <w:rPr>
                        <w:rFonts w:ascii="Arial" w:hAnsi="Arial" w:cs="Arial"/>
                        <w:b/>
                        <w:color w:val="C0C0C0"/>
                        <w:sz w:val="20"/>
                      </w:rPr>
                      <w:t>Schlumberger Confidential</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5346"/>
      <w:gridCol w:w="1080"/>
      <w:gridCol w:w="2152"/>
    </w:tblGrid>
    <w:tr w:rsidR="00AE7611" w:rsidTr="006A587F">
      <w:trPr>
        <w:cantSplit/>
      </w:trPr>
      <w:tc>
        <w:tcPr>
          <w:tcW w:w="6588" w:type="dxa"/>
          <w:gridSpan w:val="2"/>
          <w:vMerge w:val="restart"/>
        </w:tcPr>
        <w:p w:rsidR="00AE7611" w:rsidRPr="006A587F" w:rsidRDefault="002664A4" w:rsidP="006A587F">
          <w:pPr>
            <w:rPr>
              <w:rFonts w:ascii="Univers 47 CondensedLight" w:hAnsi="Univers 47 CondensedLight"/>
              <w:b/>
            </w:rPr>
          </w:pPr>
          <w:r>
            <w:rPr>
              <w:rFonts w:ascii="Univers 47 CondensedLight" w:hAnsi="Univers 47 CondensedLight"/>
              <w:b/>
              <w:noProof/>
              <w:lang w:eastAsia="en-GB"/>
            </w:rPr>
            <mc:AlternateContent>
              <mc:Choice Requires="wps">
                <w:drawing>
                  <wp:anchor distT="0" distB="0" distL="114300" distR="114300" simplePos="0" relativeHeight="251660288" behindDoc="0" locked="0" layoutInCell="1" allowOverlap="1">
                    <wp:simplePos x="0" y="0"/>
                    <wp:positionH relativeFrom="column">
                      <wp:posOffset>6350000</wp:posOffset>
                    </wp:positionH>
                    <wp:positionV relativeFrom="paragraph">
                      <wp:posOffset>0</wp:posOffset>
                    </wp:positionV>
                    <wp:extent cx="381000" cy="9144000"/>
                    <wp:effectExtent l="0" t="0" r="3175" b="0"/>
                    <wp:wrapNone/>
                    <wp:docPr id="10" name="Classification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9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7611" w:rsidRPr="007F4A42" w:rsidRDefault="00AE7611" w:rsidP="007F4A42">
                                <w:pPr>
                                  <w:jc w:val="center"/>
                                  <w:rPr>
                                    <w:rFonts w:ascii="Arial" w:hAnsi="Arial" w:cs="Arial"/>
                                    <w:b/>
                                    <w:color w:val="C0C0C0"/>
                                    <w:sz w:val="20"/>
                                  </w:rPr>
                                </w:pPr>
                                <w:r w:rsidRPr="007F4A42">
                                  <w:rPr>
                                    <w:rFonts w:ascii="Arial" w:hAnsi="Arial" w:cs="Arial"/>
                                    <w:b/>
                                    <w:color w:val="C0C0C0"/>
                                    <w:sz w:val="20"/>
                                  </w:rPr>
                                  <w:t>Schlumberger Confidential</w:t>
                                </w:r>
                              </w:p>
                            </w:txbxContent>
                          </wps:txbx>
                          <wps:bodyPr rot="0" vert="mongolian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lassification11" o:spid="_x0000_s1027" type="#_x0000_t202" style="position:absolute;margin-left:500pt;margin-top:0;width:30pt;height:10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" filled="f" stroked="f">
                    <v:textbox style="layout-flow:vertical;mso-layout-flow-alt:top-to-bottom">
                      <w:txbxContent>
                        <w:p w:rsidR="00AE7611" w:rsidRPr="007F4A42" w:rsidRDefault="00AE7611" w:rsidP="007F4A42">
                          <w:pPr>
                            <w:jc w:val="center"/>
                            <w:rPr>
                              <w:rFonts w:ascii="Arial" w:hAnsi="Arial" w:cs="Arial"/>
                              <w:b/>
                              <w:color w:val="C0C0C0"/>
                              <w:sz w:val="20"/>
                            </w:rPr>
                          </w:pPr>
                          <w:r w:rsidRPr="007F4A42">
                            <w:rPr>
                              <w:rFonts w:ascii="Arial" w:hAnsi="Arial" w:cs="Arial"/>
                              <w:b/>
                              <w:color w:val="C0C0C0"/>
                              <w:sz w:val="20"/>
                            </w:rPr>
                            <w:t>Schlumberger Confidential</w:t>
                          </w:r>
                        </w:p>
                      </w:txbxContent>
                    </v:textbox>
                  </v:shape>
                </w:pict>
              </mc:Fallback>
            </mc:AlternateContent>
          </w:r>
          <w:r w:rsidR="00AE7611">
            <w:rPr>
              <w:rFonts w:ascii="Univers 47 CondensedLight" w:hAnsi="Univers 47 CondensedLight"/>
              <w:b/>
              <w:noProof/>
              <w:lang w:eastAsia="en-GB"/>
            </w:rPr>
            <w:drawing>
              <wp:anchor distT="0" distB="0" distL="114300" distR="114300" simplePos="0" relativeHeight="251659264" behindDoc="0" locked="0" layoutInCell="1" allowOverlap="1" wp14:anchorId="58DE9EA0" wp14:editId="6F783D5F">
                <wp:simplePos x="0" y="0"/>
                <wp:positionH relativeFrom="column">
                  <wp:posOffset>114300</wp:posOffset>
                </wp:positionH>
                <wp:positionV relativeFrom="paragraph">
                  <wp:posOffset>107950</wp:posOffset>
                </wp:positionV>
                <wp:extent cx="1476375" cy="428625"/>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476375" cy="428625"/>
                        </a:xfrm>
                        <a:prstGeom prst="rect">
                          <a:avLst/>
                        </a:prstGeom>
                        <a:noFill/>
                        <a:ln w="9525">
                          <a:noFill/>
                          <a:miter lim="800000"/>
                          <a:headEnd/>
                          <a:tailEnd/>
                        </a:ln>
                      </pic:spPr>
                    </pic:pic>
                  </a:graphicData>
                </a:graphic>
              </wp:anchor>
            </w:drawing>
          </w:r>
        </w:p>
        <w:p w:rsidR="00AE7611" w:rsidRPr="006A587F" w:rsidRDefault="00AE7611" w:rsidP="006A587F">
          <w:pPr>
            <w:tabs>
              <w:tab w:val="left" w:pos="3240"/>
            </w:tabs>
            <w:rPr>
              <w:b/>
              <w:sz w:val="28"/>
              <w:szCs w:val="28"/>
            </w:rPr>
          </w:pPr>
          <w:r>
            <w:rPr>
              <w:rFonts w:ascii="Univers 47 CondensedLight" w:hAnsi="Univers 47 CondensedLight"/>
              <w:b/>
              <w:sz w:val="28"/>
              <w:szCs w:val="28"/>
            </w:rPr>
            <w:tab/>
          </w:r>
          <w:r w:rsidRPr="006A587F">
            <w:rPr>
              <w:rFonts w:ascii="Univers 47 CondensedLight" w:hAnsi="Univers 47 CondensedLight"/>
              <w:b/>
              <w:sz w:val="28"/>
              <w:szCs w:val="28"/>
            </w:rPr>
            <w:t>TECHNICAL REPORT</w:t>
          </w:r>
        </w:p>
      </w:tc>
      <w:tc>
        <w:tcPr>
          <w:tcW w:w="1080" w:type="dxa"/>
        </w:tcPr>
        <w:p w:rsidR="00AE7611" w:rsidRDefault="00AE7611" w:rsidP="006A587F">
          <w:pPr>
            <w:spacing w:after="0"/>
            <w:jc w:val="right"/>
            <w:rPr>
              <w:rFonts w:ascii="Univers 57 Condensed" w:hAnsi="Univers 57 Condensed"/>
              <w:sz w:val="20"/>
            </w:rPr>
          </w:pPr>
          <w:r>
            <w:rPr>
              <w:rFonts w:ascii="Univers 57 Condensed" w:hAnsi="Univers 57 Condensed"/>
              <w:sz w:val="20"/>
            </w:rPr>
            <w:t>File Code</w:t>
          </w:r>
        </w:p>
      </w:tc>
      <w:tc>
        <w:tcPr>
          <w:tcW w:w="2152" w:type="dxa"/>
        </w:tcPr>
        <w:p w:rsidR="00AE7611" w:rsidRPr="000B67DE" w:rsidRDefault="00AE7611" w:rsidP="006A587F">
          <w:pPr>
            <w:spacing w:after="0"/>
            <w:rPr>
              <w:rFonts w:ascii="Univers 57 Condensed" w:hAnsi="Univers 57 Condensed"/>
              <w:caps/>
              <w:sz w:val="18"/>
              <w:szCs w:val="18"/>
              <w:lang w:val="de-DE"/>
            </w:rPr>
          </w:pPr>
          <w:r>
            <w:rPr>
              <w:rFonts w:ascii="Univers 57 Condensed" w:hAnsi="Univers 57 Condensed"/>
              <w:caps/>
              <w:sz w:val="18"/>
              <w:szCs w:val="18"/>
              <w:lang w:val="de-DE"/>
            </w:rPr>
            <w:t>Reslink_engineering</w:t>
          </w:r>
        </w:p>
      </w:tc>
    </w:tr>
    <w:tr w:rsidR="00AE7611" w:rsidTr="006A587F">
      <w:trPr>
        <w:cantSplit/>
      </w:trPr>
      <w:tc>
        <w:tcPr>
          <w:tcW w:w="6588" w:type="dxa"/>
          <w:gridSpan w:val="2"/>
          <w:vMerge/>
        </w:tcPr>
        <w:p w:rsidR="00AE7611" w:rsidRDefault="00AE7611">
          <w:pPr>
            <w:rPr>
              <w:rFonts w:ascii="Univers 57 Condensed" w:hAnsi="Univers 57 Condensed"/>
              <w:lang w:val="de-DE"/>
            </w:rPr>
          </w:pPr>
        </w:p>
      </w:tc>
      <w:tc>
        <w:tcPr>
          <w:tcW w:w="1080" w:type="dxa"/>
        </w:tcPr>
        <w:p w:rsidR="00AE7611" w:rsidRDefault="00AE7611" w:rsidP="006A587F">
          <w:pPr>
            <w:spacing w:after="0"/>
            <w:jc w:val="right"/>
            <w:rPr>
              <w:rFonts w:ascii="Univers 57 Condensed" w:hAnsi="Univers 57 Condensed"/>
              <w:sz w:val="20"/>
            </w:rPr>
          </w:pPr>
          <w:r>
            <w:rPr>
              <w:rFonts w:ascii="Univers 57 Condensed" w:hAnsi="Univers 57 Condensed"/>
              <w:sz w:val="20"/>
            </w:rPr>
            <w:t>PDMS #</w:t>
          </w:r>
        </w:p>
      </w:tc>
      <w:tc>
        <w:tcPr>
          <w:tcW w:w="2152" w:type="dxa"/>
        </w:tcPr>
        <w:p w:rsidR="00AE7611" w:rsidRDefault="00B65600" w:rsidP="006A587F">
          <w:pPr>
            <w:spacing w:after="0"/>
            <w:rPr>
              <w:rFonts w:ascii="Univers 57 Condensed" w:hAnsi="Univers 57 Condensed"/>
              <w:sz w:val="20"/>
              <w:lang w:val="de-DE"/>
            </w:rPr>
          </w:pPr>
          <w:r>
            <w:rPr>
              <w:rFonts w:ascii="Univers 57 Condensed" w:hAnsi="Univers 57 Condensed"/>
              <w:sz w:val="20"/>
              <w:lang w:val="de-DE"/>
            </w:rPr>
            <w:t>101245223</w:t>
          </w:r>
        </w:p>
      </w:tc>
    </w:tr>
    <w:tr w:rsidR="00AE7611" w:rsidTr="006A587F">
      <w:trPr>
        <w:cantSplit/>
      </w:trPr>
      <w:tc>
        <w:tcPr>
          <w:tcW w:w="6588" w:type="dxa"/>
          <w:gridSpan w:val="2"/>
          <w:vMerge/>
        </w:tcPr>
        <w:p w:rsidR="00AE7611" w:rsidRDefault="00AE7611">
          <w:pPr>
            <w:rPr>
              <w:rFonts w:ascii="Univers 57 Condensed" w:hAnsi="Univers 57 Condensed"/>
              <w:lang w:val="de-DE"/>
            </w:rPr>
          </w:pPr>
        </w:p>
      </w:tc>
      <w:tc>
        <w:tcPr>
          <w:tcW w:w="1080" w:type="dxa"/>
        </w:tcPr>
        <w:p w:rsidR="00AE7611" w:rsidRDefault="00AE7611" w:rsidP="006A587F">
          <w:pPr>
            <w:spacing w:after="0"/>
            <w:jc w:val="right"/>
            <w:rPr>
              <w:rFonts w:ascii="Univers 57 Condensed" w:hAnsi="Univers 57 Condensed"/>
              <w:sz w:val="20"/>
              <w:lang w:val="de-DE"/>
            </w:rPr>
          </w:pPr>
          <w:r>
            <w:rPr>
              <w:rFonts w:ascii="Univers 57 Condensed" w:hAnsi="Univers 57 Condensed"/>
              <w:sz w:val="20"/>
              <w:lang w:val="de-DE"/>
            </w:rPr>
            <w:t>Revision:</w:t>
          </w:r>
        </w:p>
      </w:tc>
      <w:tc>
        <w:tcPr>
          <w:tcW w:w="2152" w:type="dxa"/>
        </w:tcPr>
        <w:p w:rsidR="00AE7611" w:rsidRDefault="00AE7611" w:rsidP="006A587F">
          <w:pPr>
            <w:spacing w:after="0"/>
            <w:rPr>
              <w:rFonts w:ascii="Univers 57 Condensed" w:hAnsi="Univers 57 Condensed"/>
              <w:sz w:val="20"/>
            </w:rPr>
          </w:pPr>
          <w:r>
            <w:rPr>
              <w:rFonts w:ascii="Univers 57 Condensed" w:hAnsi="Univers 57 Condensed"/>
              <w:sz w:val="20"/>
            </w:rPr>
            <w:t>AA</w:t>
          </w:r>
        </w:p>
      </w:tc>
    </w:tr>
    <w:tr w:rsidR="00AE7611" w:rsidTr="006A587F">
      <w:trPr>
        <w:cantSplit/>
      </w:trPr>
      <w:tc>
        <w:tcPr>
          <w:tcW w:w="6588" w:type="dxa"/>
          <w:gridSpan w:val="2"/>
          <w:vMerge/>
        </w:tcPr>
        <w:p w:rsidR="00AE7611" w:rsidRDefault="00AE7611">
          <w:pPr>
            <w:rPr>
              <w:rFonts w:ascii="Univers 57 Condensed" w:hAnsi="Univers 57 Condensed"/>
            </w:rPr>
          </w:pPr>
        </w:p>
      </w:tc>
      <w:tc>
        <w:tcPr>
          <w:tcW w:w="1080" w:type="dxa"/>
        </w:tcPr>
        <w:p w:rsidR="00AE7611" w:rsidRDefault="00AE7611" w:rsidP="006A587F">
          <w:pPr>
            <w:spacing w:after="0"/>
            <w:jc w:val="right"/>
            <w:rPr>
              <w:rFonts w:ascii="Univers 57 Condensed" w:hAnsi="Univers 57 Condensed"/>
              <w:sz w:val="20"/>
            </w:rPr>
          </w:pPr>
          <w:r>
            <w:rPr>
              <w:rFonts w:ascii="Univers 57 Condensed" w:hAnsi="Univers 57 Condensed"/>
              <w:sz w:val="20"/>
            </w:rPr>
            <w:t>Date:</w:t>
          </w:r>
        </w:p>
      </w:tc>
      <w:tc>
        <w:tcPr>
          <w:tcW w:w="2152" w:type="dxa"/>
        </w:tcPr>
        <w:p w:rsidR="00AE7611" w:rsidRDefault="009965A0" w:rsidP="006A587F">
          <w:pPr>
            <w:pStyle w:val="Header"/>
            <w:tabs>
              <w:tab w:val="right" w:pos="6300"/>
              <w:tab w:val="left" w:pos="7290"/>
              <w:tab w:val="left" w:pos="8730"/>
            </w:tabs>
            <w:spacing w:after="0"/>
            <w:rPr>
              <w:rFonts w:ascii="Univers 57 Condensed" w:hAnsi="Univers 57 Condensed"/>
              <w:sz w:val="20"/>
            </w:rPr>
          </w:pPr>
          <w:r>
            <w:rPr>
              <w:rFonts w:ascii="Univers 57 Condensed" w:hAnsi="Univers 57 Condensed"/>
              <w:sz w:val="20"/>
            </w:rPr>
            <w:t>Jan 2013</w:t>
          </w:r>
        </w:p>
      </w:tc>
    </w:tr>
    <w:tr w:rsidR="00AE7611" w:rsidTr="006A587F">
      <w:trPr>
        <w:cantSplit/>
        <w:trHeight w:val="233"/>
      </w:trPr>
      <w:tc>
        <w:tcPr>
          <w:tcW w:w="6588" w:type="dxa"/>
          <w:gridSpan w:val="2"/>
          <w:vMerge/>
          <w:tcBorders>
            <w:bottom w:val="single" w:sz="4" w:space="0" w:color="auto"/>
          </w:tcBorders>
        </w:tcPr>
        <w:p w:rsidR="00AE7611" w:rsidRDefault="00AE7611">
          <w:pPr>
            <w:rPr>
              <w:rFonts w:ascii="Univers 57 Condensed" w:hAnsi="Univers 57 Condensed"/>
            </w:rPr>
          </w:pPr>
        </w:p>
      </w:tc>
      <w:tc>
        <w:tcPr>
          <w:tcW w:w="1080" w:type="dxa"/>
          <w:tcBorders>
            <w:bottom w:val="single" w:sz="4" w:space="0" w:color="auto"/>
          </w:tcBorders>
        </w:tcPr>
        <w:p w:rsidR="00AE7611" w:rsidRDefault="00AE7611" w:rsidP="006A587F">
          <w:pPr>
            <w:spacing w:after="0"/>
            <w:jc w:val="right"/>
            <w:rPr>
              <w:rFonts w:ascii="Univers 57 Condensed" w:hAnsi="Univers 57 Condensed"/>
              <w:sz w:val="20"/>
            </w:rPr>
          </w:pPr>
          <w:r>
            <w:rPr>
              <w:rFonts w:ascii="Univers 57 Condensed" w:hAnsi="Univers 57 Condensed"/>
              <w:sz w:val="20"/>
            </w:rPr>
            <w:t>Page:</w:t>
          </w:r>
        </w:p>
      </w:tc>
      <w:tc>
        <w:tcPr>
          <w:tcW w:w="2152" w:type="dxa"/>
          <w:tcBorders>
            <w:bottom w:val="single" w:sz="4" w:space="0" w:color="auto"/>
          </w:tcBorders>
        </w:tcPr>
        <w:p w:rsidR="00AE7611" w:rsidRDefault="00AE7611" w:rsidP="006A587F">
          <w:pPr>
            <w:spacing w:after="0"/>
            <w:rPr>
              <w:rFonts w:ascii="Univers 57 Condensed" w:hAnsi="Univers 57 Condensed"/>
              <w:sz w:val="20"/>
            </w:rPr>
          </w:pPr>
          <w:r>
            <w:rPr>
              <w:rFonts w:ascii="Univers 57 Condensed" w:hAnsi="Univers 57 Condensed"/>
              <w:sz w:val="20"/>
            </w:rPr>
            <w:fldChar w:fldCharType="begin"/>
          </w:r>
          <w:r>
            <w:rPr>
              <w:rFonts w:ascii="Univers 57 Condensed" w:hAnsi="Univers 57 Condensed"/>
              <w:sz w:val="20"/>
            </w:rPr>
            <w:instrText xml:space="preserve"> PAGE </w:instrText>
          </w:r>
          <w:r>
            <w:rPr>
              <w:rFonts w:ascii="Univers 57 Condensed" w:hAnsi="Univers 57 Condensed"/>
              <w:sz w:val="20"/>
            </w:rPr>
            <w:fldChar w:fldCharType="separate"/>
          </w:r>
          <w:r w:rsidR="002664A4">
            <w:rPr>
              <w:rFonts w:ascii="Univers 57 Condensed" w:hAnsi="Univers 57 Condensed"/>
              <w:noProof/>
              <w:sz w:val="20"/>
            </w:rPr>
            <w:t>1</w:t>
          </w:r>
          <w:r>
            <w:rPr>
              <w:rFonts w:ascii="Univers 57 Condensed" w:hAnsi="Univers 57 Condensed"/>
              <w:sz w:val="20"/>
            </w:rPr>
            <w:fldChar w:fldCharType="end"/>
          </w:r>
          <w:r>
            <w:rPr>
              <w:rFonts w:ascii="Univers 57 Condensed" w:hAnsi="Univers 57 Condensed"/>
              <w:sz w:val="20"/>
            </w:rPr>
            <w:t xml:space="preserve"> of </w:t>
          </w:r>
          <w:r w:rsidR="002664A4">
            <w:fldChar w:fldCharType="begin"/>
          </w:r>
          <w:r w:rsidR="002664A4">
            <w:instrText xml:space="preserve"> NUMPAGES   \* MERGEFORMAT </w:instrText>
          </w:r>
          <w:r w:rsidR="002664A4">
            <w:fldChar w:fldCharType="separate"/>
          </w:r>
          <w:r w:rsidR="002664A4" w:rsidRPr="002664A4">
            <w:rPr>
              <w:rFonts w:ascii="Univers 57 Condensed" w:hAnsi="Univers 57 Condensed"/>
              <w:noProof/>
              <w:sz w:val="20"/>
            </w:rPr>
            <w:t>32</w:t>
          </w:r>
          <w:r w:rsidR="002664A4">
            <w:rPr>
              <w:rFonts w:ascii="Univers 57 Condensed" w:hAnsi="Univers 57 Condensed"/>
              <w:noProof/>
              <w:sz w:val="20"/>
            </w:rPr>
            <w:fldChar w:fldCharType="end"/>
          </w:r>
        </w:p>
      </w:tc>
    </w:tr>
    <w:tr w:rsidR="00AE7611">
      <w:trPr>
        <w:cantSplit/>
        <w:trHeight w:val="413"/>
      </w:trPr>
      <w:tc>
        <w:tcPr>
          <w:tcW w:w="1242" w:type="dxa"/>
          <w:tcBorders>
            <w:bottom w:val="single" w:sz="4" w:space="0" w:color="auto"/>
          </w:tcBorders>
          <w:vAlign w:val="center"/>
        </w:tcPr>
        <w:p w:rsidR="00AE7611" w:rsidRDefault="00AE7611">
          <w:pPr>
            <w:rPr>
              <w:rFonts w:ascii="Univers 57 Condensed" w:hAnsi="Univers 57 Condensed"/>
              <w:sz w:val="20"/>
            </w:rPr>
          </w:pPr>
          <w:r>
            <w:rPr>
              <w:rFonts w:ascii="Univers 57 Condensed" w:hAnsi="Univers 57 Condensed"/>
              <w:sz w:val="20"/>
            </w:rPr>
            <w:t>TITLE:</w:t>
          </w:r>
        </w:p>
      </w:tc>
      <w:tc>
        <w:tcPr>
          <w:tcW w:w="8578" w:type="dxa"/>
          <w:gridSpan w:val="3"/>
          <w:tcBorders>
            <w:bottom w:val="single" w:sz="4" w:space="0" w:color="auto"/>
          </w:tcBorders>
          <w:vAlign w:val="center"/>
        </w:tcPr>
        <w:p w:rsidR="00AE7611" w:rsidRDefault="00AE7611">
          <w:pPr>
            <w:rPr>
              <w:rFonts w:ascii="Univers 57 Condensed" w:hAnsi="Univers 57 Condensed"/>
            </w:rPr>
          </w:pPr>
          <w:r>
            <w:rPr>
              <w:rFonts w:ascii="Univers 57 Condensed" w:hAnsi="Univers 57 Condensed"/>
            </w:rPr>
            <w:t>ResLog</w:t>
          </w:r>
          <w:r w:rsidR="00632270">
            <w:rPr>
              <w:rFonts w:ascii="Univers 57 Condensed" w:hAnsi="Univers 57 Condensed"/>
            </w:rPr>
            <w:t>-</w:t>
          </w:r>
          <w:r>
            <w:rPr>
              <w:rFonts w:ascii="Univers 57 Condensed" w:hAnsi="Univers 57 Condensed"/>
            </w:rPr>
            <w:t>Bx User guide Part 1 – Administrator part</w:t>
          </w:r>
        </w:p>
      </w:tc>
    </w:tr>
  </w:tbl>
  <w:p w:rsidR="00AE7611" w:rsidRDefault="00AE76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611" w:rsidRDefault="002664A4">
    <w:pPr>
      <w:pStyle w:val="Header"/>
    </w:pP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6350000</wp:posOffset>
              </wp:positionH>
              <wp:positionV relativeFrom="paragraph">
                <wp:posOffset>0</wp:posOffset>
              </wp:positionV>
              <wp:extent cx="381000" cy="9144000"/>
              <wp:effectExtent l="0" t="0" r="3175" b="0"/>
              <wp:wrapNone/>
              <wp:docPr id="5" name="Classification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9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7611" w:rsidRPr="007F4A42" w:rsidRDefault="00AE7611" w:rsidP="007F4A42">
                          <w:pPr>
                            <w:jc w:val="center"/>
                            <w:rPr>
                              <w:rFonts w:ascii="Arial" w:hAnsi="Arial" w:cs="Arial"/>
                              <w:b/>
                              <w:color w:val="C0C0C0"/>
                              <w:sz w:val="20"/>
                            </w:rPr>
                          </w:pPr>
                          <w:r w:rsidRPr="007F4A42">
                            <w:rPr>
                              <w:rFonts w:ascii="Arial" w:hAnsi="Arial" w:cs="Arial"/>
                              <w:b/>
                              <w:color w:val="C0C0C0"/>
                              <w:sz w:val="20"/>
                            </w:rPr>
                            <w:t>Schlumberger Confidential</w:t>
                          </w:r>
                        </w:p>
                      </w:txbxContent>
                    </wps:txbx>
                    <wps:bodyPr rot="0" vert="mongolian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lassification12" o:spid="_x0000_s1028" type="#_x0000_t202" style="position:absolute;margin-left:500pt;margin-top:0;width:30pt;height:10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" filled="f" stroked="f">
              <v:textbox style="layout-flow:vertical;mso-layout-flow-alt:top-to-bottom">
                <w:txbxContent>
                  <w:p w:rsidR="00AE7611" w:rsidRPr="007F4A42" w:rsidRDefault="00AE7611" w:rsidP="007F4A42">
                    <w:pPr>
                      <w:jc w:val="center"/>
                      <w:rPr>
                        <w:rFonts w:ascii="Arial" w:hAnsi="Arial" w:cs="Arial"/>
                        <w:b/>
                        <w:color w:val="C0C0C0"/>
                        <w:sz w:val="20"/>
                      </w:rPr>
                    </w:pPr>
                    <w:r w:rsidRPr="007F4A42">
                      <w:rPr>
                        <w:rFonts w:ascii="Arial" w:hAnsi="Arial" w:cs="Arial"/>
                        <w:b/>
                        <w:color w:val="C0C0C0"/>
                        <w:sz w:val="20"/>
                      </w:rPr>
                      <w:t>Schlumberger Confidential</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391A"/>
    <w:multiLevelType w:val="multilevel"/>
    <w:tmpl w:val="B4301D14"/>
    <w:lvl w:ilvl="0">
      <w:start w:val="5"/>
      <w:numFmt w:val="decimal"/>
      <w:lvlText w:val="%1"/>
      <w:lvlJc w:val="left"/>
      <w:pPr>
        <w:tabs>
          <w:tab w:val="num" w:pos="540"/>
        </w:tabs>
        <w:ind w:left="540" w:hanging="540"/>
      </w:pPr>
      <w:rPr>
        <w:rFonts w:hint="default"/>
      </w:rPr>
    </w:lvl>
    <w:lvl w:ilvl="1">
      <w:start w:val="2"/>
      <w:numFmt w:val="decimal"/>
      <w:lvlText w:val="%1.%2"/>
      <w:lvlJc w:val="left"/>
      <w:pPr>
        <w:tabs>
          <w:tab w:val="num" w:pos="1080"/>
        </w:tabs>
        <w:ind w:left="1080" w:hanging="540"/>
      </w:pPr>
      <w:rPr>
        <w:rFonts w:hint="default"/>
        <w:b/>
        <w:color w:val="auto"/>
      </w:rPr>
    </w:lvl>
    <w:lvl w:ilvl="2">
      <w:start w:val="1"/>
      <w:numFmt w:val="decimal"/>
      <w:lvlText w:val="%1.%2.%3"/>
      <w:lvlJc w:val="left"/>
      <w:pPr>
        <w:tabs>
          <w:tab w:val="num" w:pos="1800"/>
        </w:tabs>
        <w:ind w:left="1800" w:hanging="720"/>
      </w:pPr>
      <w:rPr>
        <w:rFonts w:hint="default"/>
        <w:color w:val="auto"/>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320"/>
        </w:tabs>
        <w:ind w:left="4320" w:hanging="108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5760"/>
        </w:tabs>
        <w:ind w:left="5760" w:hanging="1440"/>
      </w:pPr>
      <w:rPr>
        <w:rFonts w:hint="default"/>
      </w:rPr>
    </w:lvl>
  </w:abstractNum>
  <w:abstractNum w:abstractNumId="1">
    <w:nsid w:val="0969330E"/>
    <w:multiLevelType w:val="hybridMultilevel"/>
    <w:tmpl w:val="DE3A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03135E"/>
    <w:multiLevelType w:val="multilevel"/>
    <w:tmpl w:val="49640CEC"/>
    <w:lvl w:ilvl="0">
      <w:start w:val="4"/>
      <w:numFmt w:val="decimal"/>
      <w:lvlText w:val="%1.0"/>
      <w:lvlJc w:val="left"/>
      <w:pPr>
        <w:tabs>
          <w:tab w:val="num" w:pos="540"/>
        </w:tabs>
        <w:ind w:left="540" w:hanging="540"/>
      </w:pPr>
      <w:rPr>
        <w:rFonts w:hint="default"/>
        <w:sz w:val="22"/>
      </w:rPr>
    </w:lvl>
    <w:lvl w:ilvl="1">
      <w:start w:val="1"/>
      <w:numFmt w:val="decimal"/>
      <w:lvlText w:val="%1.%2"/>
      <w:lvlJc w:val="left"/>
      <w:pPr>
        <w:tabs>
          <w:tab w:val="num" w:pos="1260"/>
        </w:tabs>
        <w:ind w:left="1260" w:hanging="540"/>
      </w:pPr>
      <w:rPr>
        <w:rFonts w:hint="default"/>
        <w:sz w:val="22"/>
      </w:rPr>
    </w:lvl>
    <w:lvl w:ilvl="2">
      <w:start w:val="1"/>
      <w:numFmt w:val="decimal"/>
      <w:lvlText w:val="%1.%2.%3"/>
      <w:lvlJc w:val="left"/>
      <w:pPr>
        <w:tabs>
          <w:tab w:val="num" w:pos="2160"/>
        </w:tabs>
        <w:ind w:left="2160" w:hanging="720"/>
      </w:pPr>
      <w:rPr>
        <w:rFonts w:hint="default"/>
        <w:b w:val="0"/>
        <w:color w:val="auto"/>
        <w:sz w:val="22"/>
      </w:rPr>
    </w:lvl>
    <w:lvl w:ilvl="3">
      <w:start w:val="1"/>
      <w:numFmt w:val="decimal"/>
      <w:lvlText w:val="%1.%2.%3.%4"/>
      <w:lvlJc w:val="left"/>
      <w:pPr>
        <w:tabs>
          <w:tab w:val="num" w:pos="2880"/>
        </w:tabs>
        <w:ind w:left="2880" w:hanging="720"/>
      </w:pPr>
      <w:rPr>
        <w:rFonts w:hint="default"/>
        <w:b w:val="0"/>
        <w:sz w:val="22"/>
      </w:rPr>
    </w:lvl>
    <w:lvl w:ilvl="4">
      <w:start w:val="1"/>
      <w:numFmt w:val="decimal"/>
      <w:lvlText w:val="%1.%2.%3.%4.%5"/>
      <w:lvlJc w:val="left"/>
      <w:pPr>
        <w:tabs>
          <w:tab w:val="num" w:pos="3600"/>
        </w:tabs>
        <w:ind w:left="3600" w:hanging="720"/>
      </w:pPr>
      <w:rPr>
        <w:rFonts w:hint="default"/>
        <w:sz w:val="22"/>
      </w:rPr>
    </w:lvl>
    <w:lvl w:ilvl="5">
      <w:start w:val="1"/>
      <w:numFmt w:val="decimal"/>
      <w:lvlText w:val="%1.%2.%3.%4.%5.%6"/>
      <w:lvlJc w:val="left"/>
      <w:pPr>
        <w:tabs>
          <w:tab w:val="num" w:pos="4680"/>
        </w:tabs>
        <w:ind w:left="4680" w:hanging="1080"/>
      </w:pPr>
      <w:rPr>
        <w:rFonts w:hint="default"/>
        <w:sz w:val="22"/>
      </w:rPr>
    </w:lvl>
    <w:lvl w:ilvl="6">
      <w:start w:val="1"/>
      <w:numFmt w:val="decimal"/>
      <w:lvlText w:val="%1.%2.%3.%4.%5.%6.%7"/>
      <w:lvlJc w:val="left"/>
      <w:pPr>
        <w:tabs>
          <w:tab w:val="num" w:pos="5400"/>
        </w:tabs>
        <w:ind w:left="5400" w:hanging="1080"/>
      </w:pPr>
      <w:rPr>
        <w:rFonts w:hint="default"/>
        <w:sz w:val="22"/>
      </w:rPr>
    </w:lvl>
    <w:lvl w:ilvl="7">
      <w:start w:val="1"/>
      <w:numFmt w:val="decimal"/>
      <w:lvlText w:val="%1.%2.%3.%4.%5.%6.%7.%8"/>
      <w:lvlJc w:val="left"/>
      <w:pPr>
        <w:tabs>
          <w:tab w:val="num" w:pos="6120"/>
        </w:tabs>
        <w:ind w:left="6120" w:hanging="1080"/>
      </w:pPr>
      <w:rPr>
        <w:rFonts w:hint="default"/>
        <w:sz w:val="22"/>
      </w:rPr>
    </w:lvl>
    <w:lvl w:ilvl="8">
      <w:start w:val="1"/>
      <w:numFmt w:val="decimal"/>
      <w:lvlText w:val="%1.%2.%3.%4.%5.%6.%7.%8.%9"/>
      <w:lvlJc w:val="left"/>
      <w:pPr>
        <w:tabs>
          <w:tab w:val="num" w:pos="7200"/>
        </w:tabs>
        <w:ind w:left="7200" w:hanging="1440"/>
      </w:pPr>
      <w:rPr>
        <w:rFonts w:hint="default"/>
        <w:sz w:val="22"/>
      </w:rPr>
    </w:lvl>
  </w:abstractNum>
  <w:abstractNum w:abstractNumId="3">
    <w:nsid w:val="120C7A75"/>
    <w:multiLevelType w:val="multilevel"/>
    <w:tmpl w:val="E5E89FBE"/>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b w:val="0"/>
        <w:color w:val="auto"/>
        <w:sz w:val="22"/>
      </w:rPr>
    </w:lvl>
    <w:lvl w:ilvl="3">
      <w:start w:val="1"/>
      <w:numFmt w:val="decimal"/>
      <w:lvlText w:val="%1.%2.%3.%4"/>
      <w:lvlJc w:val="left"/>
      <w:pPr>
        <w:tabs>
          <w:tab w:val="num" w:pos="2340"/>
        </w:tabs>
        <w:ind w:left="2340" w:hanging="720"/>
      </w:pPr>
      <w:rPr>
        <w:rFonts w:ascii="Univers 57 Condensed" w:hAnsi="Univers 57 Condensed" w:hint="default"/>
        <w:b w:val="0"/>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4">
    <w:nsid w:val="1826174C"/>
    <w:multiLevelType w:val="hybridMultilevel"/>
    <w:tmpl w:val="EFC61A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B135506"/>
    <w:multiLevelType w:val="multilevel"/>
    <w:tmpl w:val="25022C56"/>
    <w:lvl w:ilvl="0">
      <w:start w:val="8"/>
      <w:numFmt w:val="decimal"/>
      <w:lvlText w:val="%1.0"/>
      <w:lvlJc w:val="left"/>
      <w:pPr>
        <w:tabs>
          <w:tab w:val="num" w:pos="540"/>
        </w:tabs>
        <w:ind w:left="540" w:hanging="540"/>
      </w:pPr>
      <w:rPr>
        <w:rFonts w:hint="default"/>
        <w:b/>
        <w:color w:val="auto"/>
      </w:rPr>
    </w:lvl>
    <w:lvl w:ilvl="1">
      <w:start w:val="1"/>
      <w:numFmt w:val="decimal"/>
      <w:lvlText w:val="%1.%2"/>
      <w:lvlJc w:val="left"/>
      <w:pPr>
        <w:tabs>
          <w:tab w:val="num" w:pos="1260"/>
        </w:tabs>
        <w:ind w:left="1260" w:hanging="540"/>
      </w:pPr>
      <w:rPr>
        <w:rFonts w:hint="default"/>
        <w:b/>
        <w:color w:val="auto"/>
      </w:rPr>
    </w:lvl>
    <w:lvl w:ilvl="2">
      <w:start w:val="1"/>
      <w:numFmt w:val="decimal"/>
      <w:lvlText w:val="%1.%2.%3"/>
      <w:lvlJc w:val="left"/>
      <w:pPr>
        <w:tabs>
          <w:tab w:val="num" w:pos="2160"/>
        </w:tabs>
        <w:ind w:left="2160" w:hanging="720"/>
      </w:pPr>
      <w:rPr>
        <w:rFonts w:hint="default"/>
        <w:b/>
        <w:color w:val="auto"/>
      </w:rPr>
    </w:lvl>
    <w:lvl w:ilvl="3">
      <w:start w:val="1"/>
      <w:numFmt w:val="decimal"/>
      <w:lvlText w:val="%1.%2.%3.%4"/>
      <w:lvlJc w:val="left"/>
      <w:pPr>
        <w:tabs>
          <w:tab w:val="num" w:pos="2880"/>
        </w:tabs>
        <w:ind w:left="2880" w:hanging="720"/>
      </w:pPr>
      <w:rPr>
        <w:rFonts w:hint="default"/>
        <w:b/>
        <w:color w:val="auto"/>
      </w:rPr>
    </w:lvl>
    <w:lvl w:ilvl="4">
      <w:start w:val="1"/>
      <w:numFmt w:val="decimal"/>
      <w:lvlText w:val="%1.%2.%3.%4.%5"/>
      <w:lvlJc w:val="left"/>
      <w:pPr>
        <w:tabs>
          <w:tab w:val="num" w:pos="3960"/>
        </w:tabs>
        <w:ind w:left="3960" w:hanging="1080"/>
      </w:pPr>
      <w:rPr>
        <w:rFonts w:hint="default"/>
        <w:b/>
        <w:color w:val="auto"/>
      </w:rPr>
    </w:lvl>
    <w:lvl w:ilvl="5">
      <w:start w:val="1"/>
      <w:numFmt w:val="decimal"/>
      <w:lvlText w:val="%1.%2.%3.%4.%5.%6"/>
      <w:lvlJc w:val="left"/>
      <w:pPr>
        <w:tabs>
          <w:tab w:val="num" w:pos="4680"/>
        </w:tabs>
        <w:ind w:left="4680" w:hanging="1080"/>
      </w:pPr>
      <w:rPr>
        <w:rFonts w:hint="default"/>
        <w:b/>
        <w:color w:val="auto"/>
      </w:rPr>
    </w:lvl>
    <w:lvl w:ilvl="6">
      <w:start w:val="1"/>
      <w:numFmt w:val="decimal"/>
      <w:lvlText w:val="%1.%2.%3.%4.%5.%6.%7"/>
      <w:lvlJc w:val="left"/>
      <w:pPr>
        <w:tabs>
          <w:tab w:val="num" w:pos="5760"/>
        </w:tabs>
        <w:ind w:left="5760" w:hanging="1440"/>
      </w:pPr>
      <w:rPr>
        <w:rFonts w:hint="default"/>
        <w:b/>
        <w:color w:val="auto"/>
      </w:rPr>
    </w:lvl>
    <w:lvl w:ilvl="7">
      <w:start w:val="1"/>
      <w:numFmt w:val="decimal"/>
      <w:lvlText w:val="%1.%2.%3.%4.%5.%6.%7.%8"/>
      <w:lvlJc w:val="left"/>
      <w:pPr>
        <w:tabs>
          <w:tab w:val="num" w:pos="6480"/>
        </w:tabs>
        <w:ind w:left="6480" w:hanging="1440"/>
      </w:pPr>
      <w:rPr>
        <w:rFonts w:hint="default"/>
        <w:b/>
        <w:color w:val="auto"/>
      </w:rPr>
    </w:lvl>
    <w:lvl w:ilvl="8">
      <w:start w:val="1"/>
      <w:numFmt w:val="decimal"/>
      <w:lvlText w:val="%1.%2.%3.%4.%5.%6.%7.%8.%9"/>
      <w:lvlJc w:val="left"/>
      <w:pPr>
        <w:tabs>
          <w:tab w:val="num" w:pos="7560"/>
        </w:tabs>
        <w:ind w:left="7560" w:hanging="1800"/>
      </w:pPr>
      <w:rPr>
        <w:rFonts w:hint="default"/>
        <w:b/>
        <w:color w:val="auto"/>
      </w:rPr>
    </w:lvl>
  </w:abstractNum>
  <w:abstractNum w:abstractNumId="6">
    <w:nsid w:val="1D894411"/>
    <w:multiLevelType w:val="multilevel"/>
    <w:tmpl w:val="E8824E64"/>
    <w:lvl w:ilvl="0">
      <w:start w:val="1"/>
      <w:numFmt w:val="bullet"/>
      <w:lvlText w:val=""/>
      <w:lvlJc w:val="left"/>
      <w:pPr>
        <w:tabs>
          <w:tab w:val="num" w:pos="2700"/>
        </w:tabs>
        <w:ind w:left="2700" w:hanging="360"/>
      </w:pPr>
      <w:rPr>
        <w:rFonts w:ascii="Wingdings" w:hAnsi="Wingdings" w:hint="default"/>
        <w:color w:val="auto"/>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7">
    <w:nsid w:val="2D205480"/>
    <w:multiLevelType w:val="multilevel"/>
    <w:tmpl w:val="DAB26D14"/>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bullet"/>
      <w:lvlText w:val=""/>
      <w:lvlJc w:val="left"/>
      <w:pPr>
        <w:tabs>
          <w:tab w:val="num" w:pos="2520"/>
        </w:tabs>
        <w:ind w:left="2520" w:hanging="360"/>
      </w:pPr>
      <w:rPr>
        <w:rFonts w:ascii="Wingdings" w:hAnsi="Wingdings" w:hint="default"/>
        <w:color w:val="auto"/>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8">
    <w:nsid w:val="30880DFF"/>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nsid w:val="312C27D6"/>
    <w:multiLevelType w:val="multilevel"/>
    <w:tmpl w:val="0F047FE8"/>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decimal"/>
      <w:lvlText w:val="%1.%2.%3.%4"/>
      <w:lvlJc w:val="left"/>
      <w:pPr>
        <w:tabs>
          <w:tab w:val="num" w:pos="2340"/>
        </w:tabs>
        <w:ind w:left="2340" w:hanging="720"/>
      </w:pPr>
      <w:rPr>
        <w:rFonts w:ascii="Univers 57 Condensed" w:hAnsi="Univers 57 Condensed" w:hint="default"/>
        <w:sz w:val="22"/>
      </w:rPr>
    </w:lvl>
    <w:lvl w:ilvl="4">
      <w:start w:val="1"/>
      <w:numFmt w:val="bullet"/>
      <w:lvlText w:val="−"/>
      <w:lvlJc w:val="left"/>
      <w:pPr>
        <w:tabs>
          <w:tab w:val="num" w:pos="2520"/>
        </w:tabs>
        <w:ind w:left="2520" w:hanging="360"/>
      </w:pPr>
      <w:rPr>
        <w:rFonts w:ascii="Arial Narrow" w:hAnsi="Arial Narrow"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bullet"/>
      <w:lvlText w:val=""/>
      <w:lvlJc w:val="left"/>
      <w:pPr>
        <w:tabs>
          <w:tab w:val="num" w:pos="3600"/>
        </w:tabs>
        <w:ind w:left="3600" w:hanging="360"/>
      </w:pPr>
      <w:rPr>
        <w:rFonts w:ascii="Wingdings" w:hAnsi="Wingdings" w:hint="default"/>
        <w:color w:val="auto"/>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0">
    <w:nsid w:val="31D57871"/>
    <w:multiLevelType w:val="multilevel"/>
    <w:tmpl w:val="D6109F08"/>
    <w:lvl w:ilvl="0">
      <w:start w:val="1"/>
      <w:numFmt w:val="bullet"/>
      <w:lvlText w:val=""/>
      <w:lvlJc w:val="left"/>
      <w:pPr>
        <w:tabs>
          <w:tab w:val="num" w:pos="2700"/>
        </w:tabs>
        <w:ind w:left="2700" w:hanging="360"/>
      </w:pPr>
      <w:rPr>
        <w:rFonts w:ascii="Wingdings" w:hAnsi="Wingdings" w:hint="default"/>
        <w:color w:val="auto"/>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bullet"/>
      <w:lvlText w:val="−"/>
      <w:lvlJc w:val="left"/>
      <w:pPr>
        <w:tabs>
          <w:tab w:val="num" w:pos="3060"/>
        </w:tabs>
        <w:ind w:left="3060" w:hanging="360"/>
      </w:pPr>
      <w:rPr>
        <w:rFonts w:ascii="Arial Narrow" w:hAnsi="Arial Narrow" w:hint="default"/>
        <w:color w:val="auto"/>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1">
    <w:nsid w:val="35E604CC"/>
    <w:multiLevelType w:val="multilevel"/>
    <w:tmpl w:val="E5E89FBE"/>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b w:val="0"/>
        <w:color w:val="auto"/>
        <w:sz w:val="22"/>
      </w:rPr>
    </w:lvl>
    <w:lvl w:ilvl="3">
      <w:start w:val="1"/>
      <w:numFmt w:val="decimal"/>
      <w:lvlText w:val="%1.%2.%3.%4"/>
      <w:lvlJc w:val="left"/>
      <w:pPr>
        <w:tabs>
          <w:tab w:val="num" w:pos="2340"/>
        </w:tabs>
        <w:ind w:left="2340" w:hanging="720"/>
      </w:pPr>
      <w:rPr>
        <w:rFonts w:ascii="Univers 57 Condensed" w:hAnsi="Univers 57 Condensed" w:hint="default"/>
        <w:b w:val="0"/>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2">
    <w:nsid w:val="3A7C683E"/>
    <w:multiLevelType w:val="hybridMultilevel"/>
    <w:tmpl w:val="C07E407E"/>
    <w:lvl w:ilvl="0" w:tplc="5D1A1398">
      <w:start w:val="1"/>
      <w:numFmt w:val="bullet"/>
      <w:lvlText w:val=""/>
      <w:lvlJc w:val="left"/>
      <w:pPr>
        <w:tabs>
          <w:tab w:val="num" w:pos="2700"/>
        </w:tabs>
        <w:ind w:left="2700" w:hanging="360"/>
      </w:pPr>
      <w:rPr>
        <w:rFonts w:ascii="Wingdings" w:hAnsi="Wingdings" w:hint="default"/>
        <w:color w:val="auto"/>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3">
    <w:nsid w:val="3AD124A3"/>
    <w:multiLevelType w:val="hybridMultilevel"/>
    <w:tmpl w:val="9A2897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5A7211"/>
    <w:multiLevelType w:val="hybridMultilevel"/>
    <w:tmpl w:val="913C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3C316B"/>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nsid w:val="44744E6B"/>
    <w:multiLevelType w:val="multilevel"/>
    <w:tmpl w:val="4792062C"/>
    <w:lvl w:ilvl="0">
      <w:start w:val="5"/>
      <w:numFmt w:val="decimal"/>
      <w:lvlText w:val="%1"/>
      <w:lvlJc w:val="left"/>
      <w:pPr>
        <w:tabs>
          <w:tab w:val="num" w:pos="540"/>
        </w:tabs>
        <w:ind w:left="540" w:hanging="540"/>
      </w:pPr>
      <w:rPr>
        <w:rFonts w:hint="default"/>
      </w:rPr>
    </w:lvl>
    <w:lvl w:ilvl="1">
      <w:start w:val="1"/>
      <w:numFmt w:val="decimal"/>
      <w:lvlText w:val="%1.%2"/>
      <w:lvlJc w:val="left"/>
      <w:pPr>
        <w:tabs>
          <w:tab w:val="num" w:pos="1440"/>
        </w:tabs>
        <w:ind w:left="1440" w:hanging="540"/>
      </w:pPr>
      <w:rPr>
        <w:rFonts w:hint="default"/>
        <w:b/>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320"/>
        </w:tabs>
        <w:ind w:left="4320" w:hanging="108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5760"/>
        </w:tabs>
        <w:ind w:left="5760" w:hanging="1440"/>
      </w:pPr>
      <w:rPr>
        <w:rFonts w:hint="default"/>
      </w:rPr>
    </w:lvl>
  </w:abstractNum>
  <w:abstractNum w:abstractNumId="17">
    <w:nsid w:val="48E364E5"/>
    <w:multiLevelType w:val="multilevel"/>
    <w:tmpl w:val="DB9EBD72"/>
    <w:lvl w:ilvl="0">
      <w:start w:val="4"/>
      <w:numFmt w:val="decimal"/>
      <w:lvlText w:val="%1.0"/>
      <w:lvlJc w:val="left"/>
      <w:pPr>
        <w:tabs>
          <w:tab w:val="num" w:pos="540"/>
        </w:tabs>
        <w:ind w:left="540" w:hanging="540"/>
      </w:pPr>
      <w:rPr>
        <w:rFonts w:hint="default"/>
      </w:rPr>
    </w:lvl>
    <w:lvl w:ilvl="1">
      <w:start w:val="1"/>
      <w:numFmt w:val="decimal"/>
      <w:lvlText w:val="%1.%2"/>
      <w:lvlJc w:val="left"/>
      <w:pPr>
        <w:tabs>
          <w:tab w:val="num" w:pos="1260"/>
        </w:tabs>
        <w:ind w:left="1260" w:hanging="54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6120" w:hanging="1080"/>
      </w:pPr>
      <w:rPr>
        <w:rFonts w:hint="default"/>
      </w:rPr>
    </w:lvl>
    <w:lvl w:ilvl="8">
      <w:start w:val="1"/>
      <w:numFmt w:val="decimal"/>
      <w:lvlText w:val="%1.%2.%3.%4.%5.%6.%7.%8.%9"/>
      <w:lvlJc w:val="left"/>
      <w:pPr>
        <w:tabs>
          <w:tab w:val="num" w:pos="7200"/>
        </w:tabs>
        <w:ind w:left="7200" w:hanging="1440"/>
      </w:pPr>
      <w:rPr>
        <w:rFonts w:hint="default"/>
      </w:rPr>
    </w:lvl>
  </w:abstractNum>
  <w:abstractNum w:abstractNumId="18">
    <w:nsid w:val="4AE2041A"/>
    <w:multiLevelType w:val="multilevel"/>
    <w:tmpl w:val="ECB0E562"/>
    <w:lvl w:ilvl="0">
      <w:start w:val="1"/>
      <w:numFmt w:val="bullet"/>
      <w:lvlText w:val=""/>
      <w:lvlJc w:val="left"/>
      <w:pPr>
        <w:tabs>
          <w:tab w:val="num" w:pos="2700"/>
        </w:tabs>
        <w:ind w:left="2700" w:hanging="360"/>
      </w:pPr>
      <w:rPr>
        <w:rFonts w:ascii="Wingdings" w:hAnsi="Wingdings" w:hint="default"/>
        <w:color w:val="auto"/>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bullet"/>
      <w:lvlText w:val=""/>
      <w:lvlJc w:val="left"/>
      <w:pPr>
        <w:tabs>
          <w:tab w:val="num" w:pos="2520"/>
        </w:tabs>
        <w:ind w:left="2520" w:hanging="360"/>
      </w:pPr>
      <w:rPr>
        <w:rFonts w:ascii="Wingdings" w:hAnsi="Wingdings" w:hint="default"/>
        <w:color w:val="auto"/>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9">
    <w:nsid w:val="54AE550E"/>
    <w:multiLevelType w:val="multilevel"/>
    <w:tmpl w:val="E5E89FBE"/>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b w:val="0"/>
        <w:color w:val="auto"/>
        <w:sz w:val="22"/>
      </w:rPr>
    </w:lvl>
    <w:lvl w:ilvl="3">
      <w:start w:val="1"/>
      <w:numFmt w:val="decimal"/>
      <w:lvlText w:val="%1.%2.%3.%4"/>
      <w:lvlJc w:val="left"/>
      <w:pPr>
        <w:tabs>
          <w:tab w:val="num" w:pos="2340"/>
        </w:tabs>
        <w:ind w:left="2340" w:hanging="720"/>
      </w:pPr>
      <w:rPr>
        <w:rFonts w:ascii="Univers 57 Condensed" w:hAnsi="Univers 57 Condensed" w:hint="default"/>
        <w:b w:val="0"/>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20">
    <w:nsid w:val="5C667B98"/>
    <w:multiLevelType w:val="hybridMultilevel"/>
    <w:tmpl w:val="3BDCDA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71F513E"/>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nsid w:val="72643B3E"/>
    <w:multiLevelType w:val="multilevel"/>
    <w:tmpl w:val="D16CA200"/>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bullet"/>
      <w:lvlText w:val=""/>
      <w:lvlJc w:val="left"/>
      <w:pPr>
        <w:tabs>
          <w:tab w:val="num" w:pos="2520"/>
        </w:tabs>
        <w:ind w:left="2520" w:hanging="360"/>
      </w:pPr>
      <w:rPr>
        <w:rFonts w:ascii="Wingdings" w:hAnsi="Wingdings" w:hint="default"/>
        <w:color w:val="auto"/>
        <w:sz w:val="22"/>
      </w:rPr>
    </w:lvl>
    <w:lvl w:ilvl="5">
      <w:start w:val="1"/>
      <w:numFmt w:val="bullet"/>
      <w:lvlText w:val=""/>
      <w:lvlJc w:val="left"/>
      <w:pPr>
        <w:tabs>
          <w:tab w:val="num" w:pos="3060"/>
        </w:tabs>
        <w:ind w:left="3060" w:hanging="360"/>
      </w:pPr>
      <w:rPr>
        <w:rFonts w:ascii="Wingdings" w:hAnsi="Wingdings" w:hint="default"/>
        <w:color w:val="auto"/>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23">
    <w:nsid w:val="745000F6"/>
    <w:multiLevelType w:val="hybridMultilevel"/>
    <w:tmpl w:val="0360B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90877EF"/>
    <w:multiLevelType w:val="hybridMultilevel"/>
    <w:tmpl w:val="E1BA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A01629"/>
    <w:multiLevelType w:val="multilevel"/>
    <w:tmpl w:val="49640CEC"/>
    <w:lvl w:ilvl="0">
      <w:start w:val="4"/>
      <w:numFmt w:val="decimal"/>
      <w:lvlText w:val="%1.0"/>
      <w:lvlJc w:val="left"/>
      <w:pPr>
        <w:tabs>
          <w:tab w:val="num" w:pos="540"/>
        </w:tabs>
        <w:ind w:left="540" w:hanging="540"/>
      </w:pPr>
      <w:rPr>
        <w:rFonts w:hint="default"/>
        <w:sz w:val="22"/>
      </w:rPr>
    </w:lvl>
    <w:lvl w:ilvl="1">
      <w:start w:val="1"/>
      <w:numFmt w:val="decimal"/>
      <w:lvlText w:val="%1.%2"/>
      <w:lvlJc w:val="left"/>
      <w:pPr>
        <w:tabs>
          <w:tab w:val="num" w:pos="1260"/>
        </w:tabs>
        <w:ind w:left="1260" w:hanging="540"/>
      </w:pPr>
      <w:rPr>
        <w:rFonts w:hint="default"/>
        <w:sz w:val="22"/>
      </w:rPr>
    </w:lvl>
    <w:lvl w:ilvl="2">
      <w:start w:val="1"/>
      <w:numFmt w:val="decimal"/>
      <w:lvlText w:val="%1.%2.%3"/>
      <w:lvlJc w:val="left"/>
      <w:pPr>
        <w:tabs>
          <w:tab w:val="num" w:pos="2160"/>
        </w:tabs>
        <w:ind w:left="2160" w:hanging="720"/>
      </w:pPr>
      <w:rPr>
        <w:rFonts w:hint="default"/>
        <w:b w:val="0"/>
        <w:color w:val="auto"/>
        <w:sz w:val="22"/>
      </w:rPr>
    </w:lvl>
    <w:lvl w:ilvl="3">
      <w:start w:val="1"/>
      <w:numFmt w:val="decimal"/>
      <w:lvlText w:val="%1.%2.%3.%4"/>
      <w:lvlJc w:val="left"/>
      <w:pPr>
        <w:tabs>
          <w:tab w:val="num" w:pos="2880"/>
        </w:tabs>
        <w:ind w:left="2880" w:hanging="720"/>
      </w:pPr>
      <w:rPr>
        <w:rFonts w:hint="default"/>
        <w:b w:val="0"/>
        <w:sz w:val="22"/>
      </w:rPr>
    </w:lvl>
    <w:lvl w:ilvl="4">
      <w:start w:val="1"/>
      <w:numFmt w:val="decimal"/>
      <w:lvlText w:val="%1.%2.%3.%4.%5"/>
      <w:lvlJc w:val="left"/>
      <w:pPr>
        <w:tabs>
          <w:tab w:val="num" w:pos="3600"/>
        </w:tabs>
        <w:ind w:left="3600" w:hanging="720"/>
      </w:pPr>
      <w:rPr>
        <w:rFonts w:hint="default"/>
        <w:sz w:val="22"/>
      </w:rPr>
    </w:lvl>
    <w:lvl w:ilvl="5">
      <w:start w:val="1"/>
      <w:numFmt w:val="decimal"/>
      <w:lvlText w:val="%1.%2.%3.%4.%5.%6"/>
      <w:lvlJc w:val="left"/>
      <w:pPr>
        <w:tabs>
          <w:tab w:val="num" w:pos="4680"/>
        </w:tabs>
        <w:ind w:left="4680" w:hanging="1080"/>
      </w:pPr>
      <w:rPr>
        <w:rFonts w:hint="default"/>
        <w:sz w:val="22"/>
      </w:rPr>
    </w:lvl>
    <w:lvl w:ilvl="6">
      <w:start w:val="1"/>
      <w:numFmt w:val="decimal"/>
      <w:lvlText w:val="%1.%2.%3.%4.%5.%6.%7"/>
      <w:lvlJc w:val="left"/>
      <w:pPr>
        <w:tabs>
          <w:tab w:val="num" w:pos="5400"/>
        </w:tabs>
        <w:ind w:left="5400" w:hanging="1080"/>
      </w:pPr>
      <w:rPr>
        <w:rFonts w:hint="default"/>
        <w:sz w:val="22"/>
      </w:rPr>
    </w:lvl>
    <w:lvl w:ilvl="7">
      <w:start w:val="1"/>
      <w:numFmt w:val="decimal"/>
      <w:lvlText w:val="%1.%2.%3.%4.%5.%6.%7.%8"/>
      <w:lvlJc w:val="left"/>
      <w:pPr>
        <w:tabs>
          <w:tab w:val="num" w:pos="6120"/>
        </w:tabs>
        <w:ind w:left="6120" w:hanging="1080"/>
      </w:pPr>
      <w:rPr>
        <w:rFonts w:hint="default"/>
        <w:sz w:val="22"/>
      </w:rPr>
    </w:lvl>
    <w:lvl w:ilvl="8">
      <w:start w:val="1"/>
      <w:numFmt w:val="decimal"/>
      <w:lvlText w:val="%1.%2.%3.%4.%5.%6.%7.%8.%9"/>
      <w:lvlJc w:val="left"/>
      <w:pPr>
        <w:tabs>
          <w:tab w:val="num" w:pos="7200"/>
        </w:tabs>
        <w:ind w:left="7200" w:hanging="1440"/>
      </w:pPr>
      <w:rPr>
        <w:rFonts w:hint="default"/>
        <w:sz w:val="22"/>
      </w:rPr>
    </w:lvl>
  </w:abstractNum>
  <w:num w:numId="1">
    <w:abstractNumId w:val="8"/>
  </w:num>
  <w:num w:numId="2">
    <w:abstractNumId w:val="0"/>
  </w:num>
  <w:num w:numId="3">
    <w:abstractNumId w:val="16"/>
  </w:num>
  <w:num w:numId="4">
    <w:abstractNumId w:val="19"/>
  </w:num>
  <w:num w:numId="5">
    <w:abstractNumId w:val="5"/>
  </w:num>
  <w:num w:numId="6">
    <w:abstractNumId w:val="17"/>
  </w:num>
  <w:num w:numId="7">
    <w:abstractNumId w:val="9"/>
  </w:num>
  <w:num w:numId="8">
    <w:abstractNumId w:val="7"/>
  </w:num>
  <w:num w:numId="9">
    <w:abstractNumId w:val="22"/>
  </w:num>
  <w:num w:numId="10">
    <w:abstractNumId w:val="12"/>
  </w:num>
  <w:num w:numId="11">
    <w:abstractNumId w:val="6"/>
  </w:num>
  <w:num w:numId="12">
    <w:abstractNumId w:val="10"/>
  </w:num>
  <w:num w:numId="13">
    <w:abstractNumId w:val="18"/>
  </w:num>
  <w:num w:numId="14">
    <w:abstractNumId w:val="25"/>
  </w:num>
  <w:num w:numId="15">
    <w:abstractNumId w:val="3"/>
  </w:num>
  <w:num w:numId="16">
    <w:abstractNumId w:val="2"/>
  </w:num>
  <w:num w:numId="17">
    <w:abstractNumId w:val="11"/>
  </w:num>
  <w:num w:numId="18">
    <w:abstractNumId w:val="20"/>
  </w:num>
  <w:num w:numId="19">
    <w:abstractNumId w:val="15"/>
  </w:num>
  <w:num w:numId="20">
    <w:abstractNumId w:val="21"/>
  </w:num>
  <w:num w:numId="21">
    <w:abstractNumId w:val="4"/>
  </w:num>
  <w:num w:numId="22">
    <w:abstractNumId w:val="13"/>
  </w:num>
  <w:num w:numId="23">
    <w:abstractNumId w:val="23"/>
  </w:num>
  <w:num w:numId="24">
    <w:abstractNumId w:val="1"/>
  </w:num>
  <w:num w:numId="25">
    <w:abstractNumId w:val="14"/>
  </w:num>
  <w:num w:numId="26">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noPunctuationKerning/>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4D5"/>
    <w:rsid w:val="000004FE"/>
    <w:rsid w:val="00000B8D"/>
    <w:rsid w:val="0000134F"/>
    <w:rsid w:val="00002AA6"/>
    <w:rsid w:val="0000646C"/>
    <w:rsid w:val="000104E3"/>
    <w:rsid w:val="00010990"/>
    <w:rsid w:val="0002427F"/>
    <w:rsid w:val="000257B9"/>
    <w:rsid w:val="00026C2A"/>
    <w:rsid w:val="00027817"/>
    <w:rsid w:val="000321EC"/>
    <w:rsid w:val="00036675"/>
    <w:rsid w:val="00042265"/>
    <w:rsid w:val="00043753"/>
    <w:rsid w:val="0005038B"/>
    <w:rsid w:val="00054AE4"/>
    <w:rsid w:val="00065727"/>
    <w:rsid w:val="00074B27"/>
    <w:rsid w:val="00082076"/>
    <w:rsid w:val="00086072"/>
    <w:rsid w:val="000934AC"/>
    <w:rsid w:val="00097EE9"/>
    <w:rsid w:val="000A53AC"/>
    <w:rsid w:val="000B67DE"/>
    <w:rsid w:val="000C27F0"/>
    <w:rsid w:val="000C3AC9"/>
    <w:rsid w:val="000C441C"/>
    <w:rsid w:val="000D10C6"/>
    <w:rsid w:val="000D5DD1"/>
    <w:rsid w:val="000E0FB8"/>
    <w:rsid w:val="000E24AE"/>
    <w:rsid w:val="000E34BE"/>
    <w:rsid w:val="000F0533"/>
    <w:rsid w:val="000F65B3"/>
    <w:rsid w:val="00110986"/>
    <w:rsid w:val="00111388"/>
    <w:rsid w:val="00113849"/>
    <w:rsid w:val="0012736D"/>
    <w:rsid w:val="00155533"/>
    <w:rsid w:val="00157E4A"/>
    <w:rsid w:val="00160343"/>
    <w:rsid w:val="00174449"/>
    <w:rsid w:val="00182447"/>
    <w:rsid w:val="00182584"/>
    <w:rsid w:val="001958B3"/>
    <w:rsid w:val="001A7F05"/>
    <w:rsid w:val="001B5267"/>
    <w:rsid w:val="001B5F49"/>
    <w:rsid w:val="001C30B5"/>
    <w:rsid w:val="001C3538"/>
    <w:rsid w:val="001C6DFA"/>
    <w:rsid w:val="001D1CD1"/>
    <w:rsid w:val="001D3032"/>
    <w:rsid w:val="001D3850"/>
    <w:rsid w:val="001E0769"/>
    <w:rsid w:val="001E61EE"/>
    <w:rsid w:val="001F061F"/>
    <w:rsid w:val="001F344F"/>
    <w:rsid w:val="001F6A56"/>
    <w:rsid w:val="002137A3"/>
    <w:rsid w:val="00225F5C"/>
    <w:rsid w:val="00233C86"/>
    <w:rsid w:val="00237C1A"/>
    <w:rsid w:val="00242AEB"/>
    <w:rsid w:val="00247BC5"/>
    <w:rsid w:val="00264A34"/>
    <w:rsid w:val="002664A4"/>
    <w:rsid w:val="00266DA4"/>
    <w:rsid w:val="0027007C"/>
    <w:rsid w:val="00271EFB"/>
    <w:rsid w:val="00274260"/>
    <w:rsid w:val="002749A9"/>
    <w:rsid w:val="00287D73"/>
    <w:rsid w:val="00291C2E"/>
    <w:rsid w:val="002958C9"/>
    <w:rsid w:val="00296172"/>
    <w:rsid w:val="00297C3D"/>
    <w:rsid w:val="002A044A"/>
    <w:rsid w:val="002A210A"/>
    <w:rsid w:val="002B0E80"/>
    <w:rsid w:val="002B3443"/>
    <w:rsid w:val="002B69B7"/>
    <w:rsid w:val="002C275A"/>
    <w:rsid w:val="002C3782"/>
    <w:rsid w:val="002D110B"/>
    <w:rsid w:val="002D2802"/>
    <w:rsid w:val="002D4C7F"/>
    <w:rsid w:val="002F19DB"/>
    <w:rsid w:val="00303CCB"/>
    <w:rsid w:val="003125FC"/>
    <w:rsid w:val="00320EAF"/>
    <w:rsid w:val="003301CC"/>
    <w:rsid w:val="003327A0"/>
    <w:rsid w:val="0034204A"/>
    <w:rsid w:val="0034205E"/>
    <w:rsid w:val="0034719D"/>
    <w:rsid w:val="00354FAB"/>
    <w:rsid w:val="00360F01"/>
    <w:rsid w:val="0036754B"/>
    <w:rsid w:val="003679CB"/>
    <w:rsid w:val="00367FB1"/>
    <w:rsid w:val="00372653"/>
    <w:rsid w:val="00376E1E"/>
    <w:rsid w:val="003771D2"/>
    <w:rsid w:val="0038087B"/>
    <w:rsid w:val="00392C1F"/>
    <w:rsid w:val="00393BB8"/>
    <w:rsid w:val="00396FEA"/>
    <w:rsid w:val="003A4BDB"/>
    <w:rsid w:val="003A53AC"/>
    <w:rsid w:val="003A73D6"/>
    <w:rsid w:val="003B61F8"/>
    <w:rsid w:val="003B6CA5"/>
    <w:rsid w:val="003C242B"/>
    <w:rsid w:val="003C4153"/>
    <w:rsid w:val="003D3693"/>
    <w:rsid w:val="003D77DB"/>
    <w:rsid w:val="003E1291"/>
    <w:rsid w:val="003E61FE"/>
    <w:rsid w:val="003E63E2"/>
    <w:rsid w:val="00402B84"/>
    <w:rsid w:val="0040706D"/>
    <w:rsid w:val="00411992"/>
    <w:rsid w:val="0041327E"/>
    <w:rsid w:val="00420B6C"/>
    <w:rsid w:val="0042490A"/>
    <w:rsid w:val="00432AA7"/>
    <w:rsid w:val="004355B9"/>
    <w:rsid w:val="00443FD3"/>
    <w:rsid w:val="0044614E"/>
    <w:rsid w:val="0044640A"/>
    <w:rsid w:val="0045152B"/>
    <w:rsid w:val="00452A32"/>
    <w:rsid w:val="0046008F"/>
    <w:rsid w:val="00462EC9"/>
    <w:rsid w:val="00470311"/>
    <w:rsid w:val="00473C94"/>
    <w:rsid w:val="0047500F"/>
    <w:rsid w:val="004904F7"/>
    <w:rsid w:val="004909C6"/>
    <w:rsid w:val="004A5600"/>
    <w:rsid w:val="004A733B"/>
    <w:rsid w:val="004B05F5"/>
    <w:rsid w:val="004B0AB1"/>
    <w:rsid w:val="004B36B1"/>
    <w:rsid w:val="004B38BB"/>
    <w:rsid w:val="004B715B"/>
    <w:rsid w:val="004C167B"/>
    <w:rsid w:val="004C1F95"/>
    <w:rsid w:val="004C71FC"/>
    <w:rsid w:val="004E16AB"/>
    <w:rsid w:val="004E32E0"/>
    <w:rsid w:val="004E6261"/>
    <w:rsid w:val="004F60E3"/>
    <w:rsid w:val="00501B79"/>
    <w:rsid w:val="00506CD1"/>
    <w:rsid w:val="00514301"/>
    <w:rsid w:val="00514929"/>
    <w:rsid w:val="00522864"/>
    <w:rsid w:val="005246C4"/>
    <w:rsid w:val="00534BBF"/>
    <w:rsid w:val="005350F5"/>
    <w:rsid w:val="00535D47"/>
    <w:rsid w:val="00537EED"/>
    <w:rsid w:val="00542086"/>
    <w:rsid w:val="0054659A"/>
    <w:rsid w:val="00552288"/>
    <w:rsid w:val="005544D5"/>
    <w:rsid w:val="00556366"/>
    <w:rsid w:val="0056095A"/>
    <w:rsid w:val="00583A64"/>
    <w:rsid w:val="00585227"/>
    <w:rsid w:val="005902AE"/>
    <w:rsid w:val="00592836"/>
    <w:rsid w:val="005A324D"/>
    <w:rsid w:val="005B218D"/>
    <w:rsid w:val="005B4B5B"/>
    <w:rsid w:val="005B6FA6"/>
    <w:rsid w:val="005B7F7A"/>
    <w:rsid w:val="005C26FE"/>
    <w:rsid w:val="005D6781"/>
    <w:rsid w:val="005E6172"/>
    <w:rsid w:val="005E79D2"/>
    <w:rsid w:val="005F0177"/>
    <w:rsid w:val="005F7A30"/>
    <w:rsid w:val="006006C4"/>
    <w:rsid w:val="00604734"/>
    <w:rsid w:val="006055B7"/>
    <w:rsid w:val="006143BC"/>
    <w:rsid w:val="00616E24"/>
    <w:rsid w:val="0062211B"/>
    <w:rsid w:val="00632270"/>
    <w:rsid w:val="0063386F"/>
    <w:rsid w:val="00643F2E"/>
    <w:rsid w:val="00650CD5"/>
    <w:rsid w:val="00653C67"/>
    <w:rsid w:val="00655CDC"/>
    <w:rsid w:val="00663BA6"/>
    <w:rsid w:val="00664365"/>
    <w:rsid w:val="00666BFD"/>
    <w:rsid w:val="0066783A"/>
    <w:rsid w:val="00683B5C"/>
    <w:rsid w:val="006952B4"/>
    <w:rsid w:val="006A587F"/>
    <w:rsid w:val="006A7597"/>
    <w:rsid w:val="006C3171"/>
    <w:rsid w:val="006C6340"/>
    <w:rsid w:val="006E01AC"/>
    <w:rsid w:val="006E0B3F"/>
    <w:rsid w:val="006E1147"/>
    <w:rsid w:val="006E1DF6"/>
    <w:rsid w:val="006E77EA"/>
    <w:rsid w:val="006F1ADC"/>
    <w:rsid w:val="007003EC"/>
    <w:rsid w:val="0070496D"/>
    <w:rsid w:val="00710469"/>
    <w:rsid w:val="007131AE"/>
    <w:rsid w:val="007154B6"/>
    <w:rsid w:val="0071564E"/>
    <w:rsid w:val="007203A0"/>
    <w:rsid w:val="00732B10"/>
    <w:rsid w:val="00735317"/>
    <w:rsid w:val="00742B23"/>
    <w:rsid w:val="00750899"/>
    <w:rsid w:val="007611CE"/>
    <w:rsid w:val="00777A89"/>
    <w:rsid w:val="007808AA"/>
    <w:rsid w:val="007850C6"/>
    <w:rsid w:val="0079043C"/>
    <w:rsid w:val="007918E4"/>
    <w:rsid w:val="007C2824"/>
    <w:rsid w:val="007D20AC"/>
    <w:rsid w:val="007D4EE1"/>
    <w:rsid w:val="007D6D42"/>
    <w:rsid w:val="007E5ABC"/>
    <w:rsid w:val="007F4A42"/>
    <w:rsid w:val="0080007A"/>
    <w:rsid w:val="00811F58"/>
    <w:rsid w:val="008123CF"/>
    <w:rsid w:val="00815593"/>
    <w:rsid w:val="00817787"/>
    <w:rsid w:val="00817C25"/>
    <w:rsid w:val="00820665"/>
    <w:rsid w:val="0082667E"/>
    <w:rsid w:val="008412F0"/>
    <w:rsid w:val="008466C2"/>
    <w:rsid w:val="00852474"/>
    <w:rsid w:val="0085667D"/>
    <w:rsid w:val="0086004F"/>
    <w:rsid w:val="008652B0"/>
    <w:rsid w:val="008677FA"/>
    <w:rsid w:val="00870843"/>
    <w:rsid w:val="008731A6"/>
    <w:rsid w:val="00876722"/>
    <w:rsid w:val="00880AE5"/>
    <w:rsid w:val="00882F1E"/>
    <w:rsid w:val="00885AA9"/>
    <w:rsid w:val="0089145B"/>
    <w:rsid w:val="00895D13"/>
    <w:rsid w:val="008A63B0"/>
    <w:rsid w:val="008B0457"/>
    <w:rsid w:val="008C3857"/>
    <w:rsid w:val="008D38A5"/>
    <w:rsid w:val="008D4256"/>
    <w:rsid w:val="008D7F2D"/>
    <w:rsid w:val="008E4DDE"/>
    <w:rsid w:val="008F1E3F"/>
    <w:rsid w:val="008F322E"/>
    <w:rsid w:val="008F32EA"/>
    <w:rsid w:val="00903ACA"/>
    <w:rsid w:val="009062DA"/>
    <w:rsid w:val="00907C84"/>
    <w:rsid w:val="00912AFC"/>
    <w:rsid w:val="00914216"/>
    <w:rsid w:val="00914B0E"/>
    <w:rsid w:val="00926ED5"/>
    <w:rsid w:val="009301CB"/>
    <w:rsid w:val="00932E93"/>
    <w:rsid w:val="00935F33"/>
    <w:rsid w:val="00941744"/>
    <w:rsid w:val="00952883"/>
    <w:rsid w:val="00956DD6"/>
    <w:rsid w:val="00972E8D"/>
    <w:rsid w:val="0097526C"/>
    <w:rsid w:val="00983EFD"/>
    <w:rsid w:val="00984034"/>
    <w:rsid w:val="00984EA3"/>
    <w:rsid w:val="00991165"/>
    <w:rsid w:val="00993916"/>
    <w:rsid w:val="00993A27"/>
    <w:rsid w:val="009948B8"/>
    <w:rsid w:val="009965A0"/>
    <w:rsid w:val="00996889"/>
    <w:rsid w:val="009A25B5"/>
    <w:rsid w:val="009B1BE4"/>
    <w:rsid w:val="009B4559"/>
    <w:rsid w:val="009C1625"/>
    <w:rsid w:val="009C181C"/>
    <w:rsid w:val="009C202C"/>
    <w:rsid w:val="009C3061"/>
    <w:rsid w:val="009D01E6"/>
    <w:rsid w:val="009D649B"/>
    <w:rsid w:val="009E6F60"/>
    <w:rsid w:val="009F50EC"/>
    <w:rsid w:val="00A016D1"/>
    <w:rsid w:val="00A2301B"/>
    <w:rsid w:val="00A44A77"/>
    <w:rsid w:val="00A56801"/>
    <w:rsid w:val="00A64541"/>
    <w:rsid w:val="00A6596B"/>
    <w:rsid w:val="00A730F8"/>
    <w:rsid w:val="00A7449A"/>
    <w:rsid w:val="00A776E3"/>
    <w:rsid w:val="00A918C9"/>
    <w:rsid w:val="00A934FA"/>
    <w:rsid w:val="00A96FBE"/>
    <w:rsid w:val="00AA2814"/>
    <w:rsid w:val="00AA6366"/>
    <w:rsid w:val="00AA7CE3"/>
    <w:rsid w:val="00AC0A14"/>
    <w:rsid w:val="00AC3B0D"/>
    <w:rsid w:val="00AD1580"/>
    <w:rsid w:val="00AD1863"/>
    <w:rsid w:val="00AD45F5"/>
    <w:rsid w:val="00AE02FE"/>
    <w:rsid w:val="00AE0DE8"/>
    <w:rsid w:val="00AE7611"/>
    <w:rsid w:val="00AF139D"/>
    <w:rsid w:val="00AF57FC"/>
    <w:rsid w:val="00B16B5F"/>
    <w:rsid w:val="00B222B3"/>
    <w:rsid w:val="00B23550"/>
    <w:rsid w:val="00B30C77"/>
    <w:rsid w:val="00B44A95"/>
    <w:rsid w:val="00B562D1"/>
    <w:rsid w:val="00B56B97"/>
    <w:rsid w:val="00B60937"/>
    <w:rsid w:val="00B611C6"/>
    <w:rsid w:val="00B61F71"/>
    <w:rsid w:val="00B65600"/>
    <w:rsid w:val="00B66B04"/>
    <w:rsid w:val="00B74FAA"/>
    <w:rsid w:val="00B7541F"/>
    <w:rsid w:val="00B84F61"/>
    <w:rsid w:val="00B93F29"/>
    <w:rsid w:val="00B956BC"/>
    <w:rsid w:val="00B97505"/>
    <w:rsid w:val="00BB1A67"/>
    <w:rsid w:val="00BB6B1B"/>
    <w:rsid w:val="00BD04EC"/>
    <w:rsid w:val="00BD466A"/>
    <w:rsid w:val="00BD54A6"/>
    <w:rsid w:val="00BE35D7"/>
    <w:rsid w:val="00BE5913"/>
    <w:rsid w:val="00BF0B1D"/>
    <w:rsid w:val="00BF214B"/>
    <w:rsid w:val="00BF7984"/>
    <w:rsid w:val="00C01D58"/>
    <w:rsid w:val="00C0312A"/>
    <w:rsid w:val="00C04D15"/>
    <w:rsid w:val="00C04F70"/>
    <w:rsid w:val="00C12008"/>
    <w:rsid w:val="00C21355"/>
    <w:rsid w:val="00C21D3F"/>
    <w:rsid w:val="00C25F8C"/>
    <w:rsid w:val="00C27AF9"/>
    <w:rsid w:val="00C32936"/>
    <w:rsid w:val="00C3639D"/>
    <w:rsid w:val="00C44E7C"/>
    <w:rsid w:val="00C616B6"/>
    <w:rsid w:val="00C72F63"/>
    <w:rsid w:val="00C7331C"/>
    <w:rsid w:val="00C7560E"/>
    <w:rsid w:val="00C8180B"/>
    <w:rsid w:val="00C861CB"/>
    <w:rsid w:val="00C94001"/>
    <w:rsid w:val="00C947CE"/>
    <w:rsid w:val="00CA382D"/>
    <w:rsid w:val="00CA48DF"/>
    <w:rsid w:val="00CA4AC0"/>
    <w:rsid w:val="00CD08D6"/>
    <w:rsid w:val="00CD44A6"/>
    <w:rsid w:val="00CD4CD9"/>
    <w:rsid w:val="00CD735F"/>
    <w:rsid w:val="00CE485B"/>
    <w:rsid w:val="00CE55C8"/>
    <w:rsid w:val="00CF56BC"/>
    <w:rsid w:val="00D01DA9"/>
    <w:rsid w:val="00D03239"/>
    <w:rsid w:val="00D06C63"/>
    <w:rsid w:val="00D10D90"/>
    <w:rsid w:val="00D12DD3"/>
    <w:rsid w:val="00D135F9"/>
    <w:rsid w:val="00D13D5E"/>
    <w:rsid w:val="00D17624"/>
    <w:rsid w:val="00D23DDF"/>
    <w:rsid w:val="00D405C0"/>
    <w:rsid w:val="00D41CEA"/>
    <w:rsid w:val="00D4523A"/>
    <w:rsid w:val="00D47701"/>
    <w:rsid w:val="00D549FD"/>
    <w:rsid w:val="00D55BAA"/>
    <w:rsid w:val="00D5722F"/>
    <w:rsid w:val="00D60D47"/>
    <w:rsid w:val="00D62A3A"/>
    <w:rsid w:val="00D649D3"/>
    <w:rsid w:val="00D74877"/>
    <w:rsid w:val="00D8008C"/>
    <w:rsid w:val="00D85D0F"/>
    <w:rsid w:val="00DA0377"/>
    <w:rsid w:val="00DA4A82"/>
    <w:rsid w:val="00DD3472"/>
    <w:rsid w:val="00DF4451"/>
    <w:rsid w:val="00DF507F"/>
    <w:rsid w:val="00DF6D70"/>
    <w:rsid w:val="00E0589D"/>
    <w:rsid w:val="00E14DB3"/>
    <w:rsid w:val="00E20D7C"/>
    <w:rsid w:val="00E20D80"/>
    <w:rsid w:val="00E24D4A"/>
    <w:rsid w:val="00E30D35"/>
    <w:rsid w:val="00E32806"/>
    <w:rsid w:val="00E32E15"/>
    <w:rsid w:val="00E40BB3"/>
    <w:rsid w:val="00E421E7"/>
    <w:rsid w:val="00E4384E"/>
    <w:rsid w:val="00E47436"/>
    <w:rsid w:val="00E52E12"/>
    <w:rsid w:val="00E61A3E"/>
    <w:rsid w:val="00E64F66"/>
    <w:rsid w:val="00E70C54"/>
    <w:rsid w:val="00E74DF2"/>
    <w:rsid w:val="00E85294"/>
    <w:rsid w:val="00E87D54"/>
    <w:rsid w:val="00E9379D"/>
    <w:rsid w:val="00E96CF7"/>
    <w:rsid w:val="00EA1C04"/>
    <w:rsid w:val="00EA2BDF"/>
    <w:rsid w:val="00EB047C"/>
    <w:rsid w:val="00EB3D78"/>
    <w:rsid w:val="00EB65D8"/>
    <w:rsid w:val="00EC2A8F"/>
    <w:rsid w:val="00EC2EB5"/>
    <w:rsid w:val="00ED23B9"/>
    <w:rsid w:val="00ED508A"/>
    <w:rsid w:val="00EE5B19"/>
    <w:rsid w:val="00EF7EF4"/>
    <w:rsid w:val="00F02441"/>
    <w:rsid w:val="00F0380E"/>
    <w:rsid w:val="00F03DFB"/>
    <w:rsid w:val="00F048CC"/>
    <w:rsid w:val="00F05B12"/>
    <w:rsid w:val="00F05B89"/>
    <w:rsid w:val="00F131B3"/>
    <w:rsid w:val="00F16467"/>
    <w:rsid w:val="00F2043E"/>
    <w:rsid w:val="00F2401B"/>
    <w:rsid w:val="00F42BE4"/>
    <w:rsid w:val="00F47E71"/>
    <w:rsid w:val="00F51E3A"/>
    <w:rsid w:val="00F52786"/>
    <w:rsid w:val="00F53189"/>
    <w:rsid w:val="00F5458F"/>
    <w:rsid w:val="00F71AA3"/>
    <w:rsid w:val="00F71E06"/>
    <w:rsid w:val="00F767AD"/>
    <w:rsid w:val="00F83B7B"/>
    <w:rsid w:val="00F863BE"/>
    <w:rsid w:val="00F9085B"/>
    <w:rsid w:val="00F90E97"/>
    <w:rsid w:val="00F93A17"/>
    <w:rsid w:val="00FA1C53"/>
    <w:rsid w:val="00FA516E"/>
    <w:rsid w:val="00FC56A1"/>
    <w:rsid w:val="00FC70CF"/>
    <w:rsid w:val="00FC73B2"/>
    <w:rsid w:val="00FC76A4"/>
    <w:rsid w:val="00FD63C6"/>
    <w:rsid w:val="00FE1EB4"/>
    <w:rsid w:val="00FE5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04E3"/>
    <w:pPr>
      <w:spacing w:after="120"/>
    </w:pPr>
    <w:rPr>
      <w:sz w:val="24"/>
      <w:szCs w:val="24"/>
      <w:lang w:val="en-GB" w:eastAsia="en-US"/>
    </w:rPr>
  </w:style>
  <w:style w:type="paragraph" w:styleId="Heading1">
    <w:name w:val="heading 1"/>
    <w:basedOn w:val="Normal"/>
    <w:next w:val="Normal"/>
    <w:qFormat/>
    <w:rsid w:val="00556366"/>
    <w:pPr>
      <w:keepNext/>
      <w:pageBreakBefore/>
      <w:spacing w:before="240" w:line="360" w:lineRule="auto"/>
      <w:outlineLvl w:val="0"/>
    </w:pPr>
    <w:rPr>
      <w:rFonts w:ascii="Arial" w:hAnsi="Arial"/>
      <w:b/>
      <w:kern w:val="28"/>
      <w:sz w:val="40"/>
      <w:szCs w:val="20"/>
    </w:rPr>
  </w:style>
  <w:style w:type="paragraph" w:styleId="Heading2">
    <w:name w:val="heading 2"/>
    <w:basedOn w:val="Normal"/>
    <w:next w:val="Normal"/>
    <w:qFormat/>
    <w:rsid w:val="001B5F49"/>
    <w:pPr>
      <w:keepNext/>
      <w:spacing w:before="240" w:after="60"/>
      <w:outlineLvl w:val="1"/>
    </w:pPr>
    <w:rPr>
      <w:rFonts w:ascii="Arial" w:hAnsi="Arial" w:cs="Arial"/>
      <w:b/>
      <w:bCs/>
      <w:iCs/>
      <w:sz w:val="32"/>
      <w:szCs w:val="28"/>
    </w:rPr>
  </w:style>
  <w:style w:type="paragraph" w:styleId="Heading3">
    <w:name w:val="heading 3"/>
    <w:basedOn w:val="Heading1"/>
    <w:next w:val="Normal"/>
    <w:qFormat/>
    <w:rsid w:val="001B5F49"/>
    <w:pPr>
      <w:outlineLvl w:val="2"/>
    </w:pPr>
    <w:rPr>
      <w:sz w:val="28"/>
    </w:rPr>
  </w:style>
  <w:style w:type="paragraph" w:styleId="Heading4">
    <w:name w:val="heading 4"/>
    <w:basedOn w:val="Heading1"/>
    <w:next w:val="Normal"/>
    <w:qFormat/>
    <w:rsid w:val="001B5F49"/>
    <w:pPr>
      <w:outlineLvl w:val="3"/>
    </w:pPr>
    <w:rPr>
      <w:b w:val="0"/>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34BBF"/>
    <w:pPr>
      <w:tabs>
        <w:tab w:val="center" w:pos="4320"/>
        <w:tab w:val="right" w:pos="8640"/>
      </w:tabs>
    </w:pPr>
  </w:style>
  <w:style w:type="paragraph" w:styleId="Footer">
    <w:name w:val="footer"/>
    <w:basedOn w:val="Normal"/>
    <w:rsid w:val="00534BBF"/>
    <w:pPr>
      <w:tabs>
        <w:tab w:val="center" w:pos="4320"/>
        <w:tab w:val="right" w:pos="8640"/>
      </w:tabs>
    </w:pPr>
  </w:style>
  <w:style w:type="character" w:customStyle="1" w:styleId="QAManual">
    <w:name w:val="QA Manual"/>
    <w:basedOn w:val="DefaultParagraphFont"/>
    <w:rsid w:val="00534BBF"/>
    <w:rPr>
      <w:rFonts w:ascii="Courier" w:hAnsi="Courier"/>
      <w:noProof w:val="0"/>
      <w:sz w:val="24"/>
      <w:lang w:val="en-US"/>
    </w:rPr>
  </w:style>
  <w:style w:type="paragraph" w:styleId="BodyTextIndent">
    <w:name w:val="Body Text Indent"/>
    <w:basedOn w:val="Normal"/>
    <w:rsid w:val="00534BBF"/>
    <w:pPr>
      <w:widowControl w:val="0"/>
      <w:tabs>
        <w:tab w:val="left" w:pos="-720"/>
        <w:tab w:val="left" w:pos="0"/>
        <w:tab w:val="left" w:pos="720"/>
        <w:tab w:val="left" w:pos="1440"/>
        <w:tab w:val="left" w:pos="2160"/>
      </w:tabs>
      <w:suppressAutoHyphens/>
      <w:ind w:left="2880" w:hanging="2880"/>
      <w:jc w:val="both"/>
    </w:pPr>
    <w:rPr>
      <w:rFonts w:ascii="Courier" w:hAnsi="Courier"/>
      <w:spacing w:val="-3"/>
      <w:szCs w:val="20"/>
    </w:rPr>
  </w:style>
  <w:style w:type="paragraph" w:styleId="BalloonText">
    <w:name w:val="Balloon Text"/>
    <w:basedOn w:val="Normal"/>
    <w:semiHidden/>
    <w:rsid w:val="003125FC"/>
    <w:rPr>
      <w:rFonts w:ascii="Tahoma" w:hAnsi="Tahoma" w:cs="Tahoma"/>
      <w:sz w:val="16"/>
      <w:szCs w:val="16"/>
    </w:rPr>
  </w:style>
  <w:style w:type="character" w:customStyle="1" w:styleId="CharChar">
    <w:name w:val="Char Char"/>
    <w:basedOn w:val="DefaultParagraphFont"/>
    <w:rsid w:val="00650CD5"/>
    <w:rPr>
      <w:szCs w:val="24"/>
      <w:lang w:val="en-US" w:eastAsia="en-US" w:bidi="ar-SA"/>
    </w:rPr>
  </w:style>
  <w:style w:type="paragraph" w:styleId="TOC3">
    <w:name w:val="toc 3"/>
    <w:basedOn w:val="Normal"/>
    <w:next w:val="Normal"/>
    <w:autoRedefine/>
    <w:uiPriority w:val="39"/>
    <w:rsid w:val="009062DA"/>
    <w:pPr>
      <w:ind w:left="480"/>
    </w:pPr>
    <w:rPr>
      <w:i/>
      <w:iCs/>
    </w:rPr>
  </w:style>
  <w:style w:type="table" w:styleId="TableGrid">
    <w:name w:val="Table Grid"/>
    <w:basedOn w:val="TableNormal"/>
    <w:rsid w:val="003B61F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817C25"/>
    <w:pPr>
      <w:keepNext/>
      <w:keepLines/>
      <w:spacing w:before="240"/>
      <w:ind w:left="1077" w:hanging="1077"/>
    </w:pPr>
    <w:rPr>
      <w:i/>
    </w:rPr>
  </w:style>
  <w:style w:type="paragraph" w:customStyle="1" w:styleId="FigureText">
    <w:name w:val="FigureText"/>
    <w:basedOn w:val="Normal"/>
    <w:next w:val="Normal"/>
    <w:link w:val="FigureTextChar"/>
    <w:qFormat/>
    <w:rsid w:val="00777A89"/>
    <w:pPr>
      <w:keepLines/>
      <w:spacing w:after="360"/>
      <w:ind w:left="1276" w:hanging="1276"/>
    </w:pPr>
    <w:rPr>
      <w:i/>
    </w:rPr>
  </w:style>
  <w:style w:type="character" w:customStyle="1" w:styleId="FigureTextChar">
    <w:name w:val="FigureText Char"/>
    <w:basedOn w:val="DefaultParagraphFont"/>
    <w:link w:val="FigureText"/>
    <w:rsid w:val="00777A89"/>
    <w:rPr>
      <w:i/>
      <w:sz w:val="24"/>
      <w:szCs w:val="24"/>
      <w:lang w:val="en-GB" w:eastAsia="en-US"/>
    </w:rPr>
  </w:style>
  <w:style w:type="paragraph" w:customStyle="1" w:styleId="Figure">
    <w:name w:val="Figure"/>
    <w:basedOn w:val="Normal"/>
    <w:next w:val="FigureText"/>
    <w:link w:val="FigureChar"/>
    <w:qFormat/>
    <w:rsid w:val="00777A89"/>
    <w:pPr>
      <w:keepNext/>
      <w:spacing w:before="240"/>
    </w:pPr>
    <w:rPr>
      <w:noProof/>
      <w:lang w:eastAsia="nb-NO"/>
    </w:rPr>
  </w:style>
  <w:style w:type="character" w:customStyle="1" w:styleId="FigureChar">
    <w:name w:val="Figure Char"/>
    <w:basedOn w:val="DefaultParagraphFont"/>
    <w:link w:val="Figure"/>
    <w:rsid w:val="00777A89"/>
    <w:rPr>
      <w:noProof/>
      <w:sz w:val="24"/>
      <w:szCs w:val="24"/>
      <w:lang w:val="en-GB"/>
    </w:rPr>
  </w:style>
  <w:style w:type="paragraph" w:styleId="ListParagraph">
    <w:name w:val="List Paragraph"/>
    <w:basedOn w:val="Normal"/>
    <w:uiPriority w:val="34"/>
    <w:qFormat/>
    <w:rsid w:val="00AA7CE3"/>
    <w:pPr>
      <w:ind w:left="720"/>
      <w:contextualSpacing/>
    </w:pPr>
  </w:style>
  <w:style w:type="paragraph" w:styleId="Caption">
    <w:name w:val="caption"/>
    <w:basedOn w:val="Normal"/>
    <w:next w:val="Normal"/>
    <w:unhideWhenUsed/>
    <w:qFormat/>
    <w:rsid w:val="00C3639D"/>
    <w:pPr>
      <w:spacing w:after="200"/>
    </w:pPr>
    <w:rPr>
      <w:b/>
      <w:bCs/>
      <w:color w:val="4F81BD" w:themeColor="accent1"/>
      <w:sz w:val="18"/>
      <w:szCs w:val="18"/>
    </w:rPr>
  </w:style>
  <w:style w:type="paragraph" w:styleId="Title">
    <w:name w:val="Title"/>
    <w:basedOn w:val="Normal"/>
    <w:next w:val="Normal"/>
    <w:link w:val="TitleChar"/>
    <w:autoRedefine/>
    <w:qFormat/>
    <w:rsid w:val="00A776E3"/>
    <w:pPr>
      <w:spacing w:before="480" w:after="480"/>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A776E3"/>
    <w:rPr>
      <w:rFonts w:asciiTheme="majorHAnsi" w:eastAsiaTheme="majorEastAsia" w:hAnsiTheme="majorHAnsi" w:cstheme="majorBidi"/>
      <w:spacing w:val="5"/>
      <w:kern w:val="28"/>
      <w:sz w:val="52"/>
      <w:szCs w:val="52"/>
      <w:lang w:val="en-GB" w:eastAsia="en-US"/>
    </w:rPr>
  </w:style>
  <w:style w:type="paragraph" w:styleId="TOCHeading">
    <w:name w:val="TOC Heading"/>
    <w:basedOn w:val="Heading1"/>
    <w:next w:val="Normal"/>
    <w:uiPriority w:val="39"/>
    <w:semiHidden/>
    <w:unhideWhenUsed/>
    <w:qFormat/>
    <w:rsid w:val="00A776E3"/>
    <w:pPr>
      <w:keepLines/>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en-US"/>
    </w:rPr>
  </w:style>
  <w:style w:type="paragraph" w:styleId="TOC1">
    <w:name w:val="toc 1"/>
    <w:basedOn w:val="Normal"/>
    <w:next w:val="Normal"/>
    <w:autoRedefine/>
    <w:uiPriority w:val="39"/>
    <w:rsid w:val="00A776E3"/>
    <w:pPr>
      <w:spacing w:after="100"/>
    </w:pPr>
  </w:style>
  <w:style w:type="paragraph" w:styleId="TOC2">
    <w:name w:val="toc 2"/>
    <w:basedOn w:val="Normal"/>
    <w:next w:val="Normal"/>
    <w:autoRedefine/>
    <w:uiPriority w:val="39"/>
    <w:rsid w:val="00A776E3"/>
    <w:pPr>
      <w:spacing w:after="100"/>
      <w:ind w:left="240"/>
    </w:pPr>
  </w:style>
  <w:style w:type="character" w:styleId="Hyperlink">
    <w:name w:val="Hyperlink"/>
    <w:basedOn w:val="DefaultParagraphFont"/>
    <w:uiPriority w:val="99"/>
    <w:unhideWhenUsed/>
    <w:rsid w:val="00A776E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04E3"/>
    <w:pPr>
      <w:spacing w:after="120"/>
    </w:pPr>
    <w:rPr>
      <w:sz w:val="24"/>
      <w:szCs w:val="24"/>
      <w:lang w:val="en-GB" w:eastAsia="en-US"/>
    </w:rPr>
  </w:style>
  <w:style w:type="paragraph" w:styleId="Heading1">
    <w:name w:val="heading 1"/>
    <w:basedOn w:val="Normal"/>
    <w:next w:val="Normal"/>
    <w:qFormat/>
    <w:rsid w:val="00556366"/>
    <w:pPr>
      <w:keepNext/>
      <w:pageBreakBefore/>
      <w:spacing w:before="240" w:line="360" w:lineRule="auto"/>
      <w:outlineLvl w:val="0"/>
    </w:pPr>
    <w:rPr>
      <w:rFonts w:ascii="Arial" w:hAnsi="Arial"/>
      <w:b/>
      <w:kern w:val="28"/>
      <w:sz w:val="40"/>
      <w:szCs w:val="20"/>
    </w:rPr>
  </w:style>
  <w:style w:type="paragraph" w:styleId="Heading2">
    <w:name w:val="heading 2"/>
    <w:basedOn w:val="Normal"/>
    <w:next w:val="Normal"/>
    <w:qFormat/>
    <w:rsid w:val="001B5F49"/>
    <w:pPr>
      <w:keepNext/>
      <w:spacing w:before="240" w:after="60"/>
      <w:outlineLvl w:val="1"/>
    </w:pPr>
    <w:rPr>
      <w:rFonts w:ascii="Arial" w:hAnsi="Arial" w:cs="Arial"/>
      <w:b/>
      <w:bCs/>
      <w:iCs/>
      <w:sz w:val="32"/>
      <w:szCs w:val="28"/>
    </w:rPr>
  </w:style>
  <w:style w:type="paragraph" w:styleId="Heading3">
    <w:name w:val="heading 3"/>
    <w:basedOn w:val="Heading1"/>
    <w:next w:val="Normal"/>
    <w:qFormat/>
    <w:rsid w:val="001B5F49"/>
    <w:pPr>
      <w:outlineLvl w:val="2"/>
    </w:pPr>
    <w:rPr>
      <w:sz w:val="28"/>
    </w:rPr>
  </w:style>
  <w:style w:type="paragraph" w:styleId="Heading4">
    <w:name w:val="heading 4"/>
    <w:basedOn w:val="Heading1"/>
    <w:next w:val="Normal"/>
    <w:qFormat/>
    <w:rsid w:val="001B5F49"/>
    <w:pPr>
      <w:outlineLvl w:val="3"/>
    </w:pPr>
    <w:rPr>
      <w:b w:val="0"/>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34BBF"/>
    <w:pPr>
      <w:tabs>
        <w:tab w:val="center" w:pos="4320"/>
        <w:tab w:val="right" w:pos="8640"/>
      </w:tabs>
    </w:pPr>
  </w:style>
  <w:style w:type="paragraph" w:styleId="Footer">
    <w:name w:val="footer"/>
    <w:basedOn w:val="Normal"/>
    <w:rsid w:val="00534BBF"/>
    <w:pPr>
      <w:tabs>
        <w:tab w:val="center" w:pos="4320"/>
        <w:tab w:val="right" w:pos="8640"/>
      </w:tabs>
    </w:pPr>
  </w:style>
  <w:style w:type="character" w:customStyle="1" w:styleId="QAManual">
    <w:name w:val="QA Manual"/>
    <w:basedOn w:val="DefaultParagraphFont"/>
    <w:rsid w:val="00534BBF"/>
    <w:rPr>
      <w:rFonts w:ascii="Courier" w:hAnsi="Courier"/>
      <w:noProof w:val="0"/>
      <w:sz w:val="24"/>
      <w:lang w:val="en-US"/>
    </w:rPr>
  </w:style>
  <w:style w:type="paragraph" w:styleId="BodyTextIndent">
    <w:name w:val="Body Text Indent"/>
    <w:basedOn w:val="Normal"/>
    <w:rsid w:val="00534BBF"/>
    <w:pPr>
      <w:widowControl w:val="0"/>
      <w:tabs>
        <w:tab w:val="left" w:pos="-720"/>
        <w:tab w:val="left" w:pos="0"/>
        <w:tab w:val="left" w:pos="720"/>
        <w:tab w:val="left" w:pos="1440"/>
        <w:tab w:val="left" w:pos="2160"/>
      </w:tabs>
      <w:suppressAutoHyphens/>
      <w:ind w:left="2880" w:hanging="2880"/>
      <w:jc w:val="both"/>
    </w:pPr>
    <w:rPr>
      <w:rFonts w:ascii="Courier" w:hAnsi="Courier"/>
      <w:spacing w:val="-3"/>
      <w:szCs w:val="20"/>
    </w:rPr>
  </w:style>
  <w:style w:type="paragraph" w:styleId="BalloonText">
    <w:name w:val="Balloon Text"/>
    <w:basedOn w:val="Normal"/>
    <w:semiHidden/>
    <w:rsid w:val="003125FC"/>
    <w:rPr>
      <w:rFonts w:ascii="Tahoma" w:hAnsi="Tahoma" w:cs="Tahoma"/>
      <w:sz w:val="16"/>
      <w:szCs w:val="16"/>
    </w:rPr>
  </w:style>
  <w:style w:type="character" w:customStyle="1" w:styleId="CharChar">
    <w:name w:val="Char Char"/>
    <w:basedOn w:val="DefaultParagraphFont"/>
    <w:rsid w:val="00650CD5"/>
    <w:rPr>
      <w:szCs w:val="24"/>
      <w:lang w:val="en-US" w:eastAsia="en-US" w:bidi="ar-SA"/>
    </w:rPr>
  </w:style>
  <w:style w:type="paragraph" w:styleId="TOC3">
    <w:name w:val="toc 3"/>
    <w:basedOn w:val="Normal"/>
    <w:next w:val="Normal"/>
    <w:autoRedefine/>
    <w:uiPriority w:val="39"/>
    <w:rsid w:val="009062DA"/>
    <w:pPr>
      <w:ind w:left="480"/>
    </w:pPr>
    <w:rPr>
      <w:i/>
      <w:iCs/>
    </w:rPr>
  </w:style>
  <w:style w:type="table" w:styleId="TableGrid">
    <w:name w:val="Table Grid"/>
    <w:basedOn w:val="TableNormal"/>
    <w:rsid w:val="003B61F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817C25"/>
    <w:pPr>
      <w:keepNext/>
      <w:keepLines/>
      <w:spacing w:before="240"/>
      <w:ind w:left="1077" w:hanging="1077"/>
    </w:pPr>
    <w:rPr>
      <w:i/>
    </w:rPr>
  </w:style>
  <w:style w:type="paragraph" w:customStyle="1" w:styleId="FigureText">
    <w:name w:val="FigureText"/>
    <w:basedOn w:val="Normal"/>
    <w:next w:val="Normal"/>
    <w:link w:val="FigureTextChar"/>
    <w:qFormat/>
    <w:rsid w:val="00777A89"/>
    <w:pPr>
      <w:keepLines/>
      <w:spacing w:after="360"/>
      <w:ind w:left="1276" w:hanging="1276"/>
    </w:pPr>
    <w:rPr>
      <w:i/>
    </w:rPr>
  </w:style>
  <w:style w:type="character" w:customStyle="1" w:styleId="FigureTextChar">
    <w:name w:val="FigureText Char"/>
    <w:basedOn w:val="DefaultParagraphFont"/>
    <w:link w:val="FigureText"/>
    <w:rsid w:val="00777A89"/>
    <w:rPr>
      <w:i/>
      <w:sz w:val="24"/>
      <w:szCs w:val="24"/>
      <w:lang w:val="en-GB" w:eastAsia="en-US"/>
    </w:rPr>
  </w:style>
  <w:style w:type="paragraph" w:customStyle="1" w:styleId="Figure">
    <w:name w:val="Figure"/>
    <w:basedOn w:val="Normal"/>
    <w:next w:val="FigureText"/>
    <w:link w:val="FigureChar"/>
    <w:qFormat/>
    <w:rsid w:val="00777A89"/>
    <w:pPr>
      <w:keepNext/>
      <w:spacing w:before="240"/>
    </w:pPr>
    <w:rPr>
      <w:noProof/>
      <w:lang w:eastAsia="nb-NO"/>
    </w:rPr>
  </w:style>
  <w:style w:type="character" w:customStyle="1" w:styleId="FigureChar">
    <w:name w:val="Figure Char"/>
    <w:basedOn w:val="DefaultParagraphFont"/>
    <w:link w:val="Figure"/>
    <w:rsid w:val="00777A89"/>
    <w:rPr>
      <w:noProof/>
      <w:sz w:val="24"/>
      <w:szCs w:val="24"/>
      <w:lang w:val="en-GB"/>
    </w:rPr>
  </w:style>
  <w:style w:type="paragraph" w:styleId="ListParagraph">
    <w:name w:val="List Paragraph"/>
    <w:basedOn w:val="Normal"/>
    <w:uiPriority w:val="34"/>
    <w:qFormat/>
    <w:rsid w:val="00AA7CE3"/>
    <w:pPr>
      <w:ind w:left="720"/>
      <w:contextualSpacing/>
    </w:pPr>
  </w:style>
  <w:style w:type="paragraph" w:styleId="Caption">
    <w:name w:val="caption"/>
    <w:basedOn w:val="Normal"/>
    <w:next w:val="Normal"/>
    <w:unhideWhenUsed/>
    <w:qFormat/>
    <w:rsid w:val="00C3639D"/>
    <w:pPr>
      <w:spacing w:after="200"/>
    </w:pPr>
    <w:rPr>
      <w:b/>
      <w:bCs/>
      <w:color w:val="4F81BD" w:themeColor="accent1"/>
      <w:sz w:val="18"/>
      <w:szCs w:val="18"/>
    </w:rPr>
  </w:style>
  <w:style w:type="paragraph" w:styleId="Title">
    <w:name w:val="Title"/>
    <w:basedOn w:val="Normal"/>
    <w:next w:val="Normal"/>
    <w:link w:val="TitleChar"/>
    <w:autoRedefine/>
    <w:qFormat/>
    <w:rsid w:val="00A776E3"/>
    <w:pPr>
      <w:spacing w:before="480" w:after="480"/>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A776E3"/>
    <w:rPr>
      <w:rFonts w:asciiTheme="majorHAnsi" w:eastAsiaTheme="majorEastAsia" w:hAnsiTheme="majorHAnsi" w:cstheme="majorBidi"/>
      <w:spacing w:val="5"/>
      <w:kern w:val="28"/>
      <w:sz w:val="52"/>
      <w:szCs w:val="52"/>
      <w:lang w:val="en-GB" w:eastAsia="en-US"/>
    </w:rPr>
  </w:style>
  <w:style w:type="paragraph" w:styleId="TOCHeading">
    <w:name w:val="TOC Heading"/>
    <w:basedOn w:val="Heading1"/>
    <w:next w:val="Normal"/>
    <w:uiPriority w:val="39"/>
    <w:semiHidden/>
    <w:unhideWhenUsed/>
    <w:qFormat/>
    <w:rsid w:val="00A776E3"/>
    <w:pPr>
      <w:keepLines/>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en-US"/>
    </w:rPr>
  </w:style>
  <w:style w:type="paragraph" w:styleId="TOC1">
    <w:name w:val="toc 1"/>
    <w:basedOn w:val="Normal"/>
    <w:next w:val="Normal"/>
    <w:autoRedefine/>
    <w:uiPriority w:val="39"/>
    <w:rsid w:val="00A776E3"/>
    <w:pPr>
      <w:spacing w:after="100"/>
    </w:pPr>
  </w:style>
  <w:style w:type="paragraph" w:styleId="TOC2">
    <w:name w:val="toc 2"/>
    <w:basedOn w:val="Normal"/>
    <w:next w:val="Normal"/>
    <w:autoRedefine/>
    <w:uiPriority w:val="39"/>
    <w:rsid w:val="00A776E3"/>
    <w:pPr>
      <w:spacing w:after="100"/>
      <w:ind w:left="240"/>
    </w:pPr>
  </w:style>
  <w:style w:type="character" w:styleId="Hyperlink">
    <w:name w:val="Hyperlink"/>
    <w:basedOn w:val="DefaultParagraphFont"/>
    <w:uiPriority w:val="99"/>
    <w:unhideWhenUsed/>
    <w:rsid w:val="00A776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22744">
      <w:bodyDiv w:val="1"/>
      <w:marLeft w:val="0"/>
      <w:marRight w:val="0"/>
      <w:marTop w:val="0"/>
      <w:marBottom w:val="0"/>
      <w:divBdr>
        <w:top w:val="none" w:sz="0" w:space="0" w:color="auto"/>
        <w:left w:val="none" w:sz="0" w:space="0" w:color="auto"/>
        <w:bottom w:val="none" w:sz="0" w:space="0" w:color="auto"/>
        <w:right w:val="none" w:sz="0" w:space="0" w:color="auto"/>
      </w:divBdr>
    </w:div>
    <w:div w:id="92475672">
      <w:bodyDiv w:val="1"/>
      <w:marLeft w:val="0"/>
      <w:marRight w:val="0"/>
      <w:marTop w:val="0"/>
      <w:marBottom w:val="0"/>
      <w:divBdr>
        <w:top w:val="none" w:sz="0" w:space="0" w:color="auto"/>
        <w:left w:val="none" w:sz="0" w:space="0" w:color="auto"/>
        <w:bottom w:val="none" w:sz="0" w:space="0" w:color="auto"/>
        <w:right w:val="none" w:sz="0" w:space="0" w:color="auto"/>
      </w:divBdr>
    </w:div>
    <w:div w:id="370493634">
      <w:bodyDiv w:val="1"/>
      <w:marLeft w:val="0"/>
      <w:marRight w:val="0"/>
      <w:marTop w:val="0"/>
      <w:marBottom w:val="0"/>
      <w:divBdr>
        <w:top w:val="none" w:sz="0" w:space="0" w:color="auto"/>
        <w:left w:val="none" w:sz="0" w:space="0" w:color="auto"/>
        <w:bottom w:val="none" w:sz="0" w:space="0" w:color="auto"/>
        <w:right w:val="none" w:sz="0" w:space="0" w:color="auto"/>
      </w:divBdr>
    </w:div>
    <w:div w:id="1805584988">
      <w:bodyDiv w:val="1"/>
      <w:marLeft w:val="0"/>
      <w:marRight w:val="0"/>
      <w:marTop w:val="0"/>
      <w:marBottom w:val="0"/>
      <w:divBdr>
        <w:top w:val="none" w:sz="0" w:space="0" w:color="auto"/>
        <w:left w:val="none" w:sz="0" w:space="0" w:color="auto"/>
        <w:bottom w:val="none" w:sz="0" w:space="0" w:color="auto"/>
        <w:right w:val="none" w:sz="0" w:space="0" w:color="auto"/>
      </w:divBdr>
    </w:div>
    <w:div w:id="212422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oen\AppData\Roaming\Microsoft\Templates\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EA382-7DF3-4F89-A058-D3865EB26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3</TotalTime>
  <Pages>32</Pages>
  <Words>3340</Words>
  <Characters>19040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1</vt:lpstr>
    </vt:vector>
  </TitlesOfParts>
  <Company>Schlumberger</Company>
  <LinksUpToDate>false</LinksUpToDate>
  <CharactersWithSpaces>22336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TMoen</dc:creator>
  <cp:keywords>SLB-Confidential,</cp:keywords>
  <cp:lastModifiedBy>Terje Moen</cp:lastModifiedBy>
  <cp:revision>2</cp:revision>
  <cp:lastPrinted>2012-07-03T13:58:00Z</cp:lastPrinted>
  <dcterms:created xsi:type="dcterms:W3CDTF">2013-03-18T15:17:00Z</dcterms:created>
  <dcterms:modified xsi:type="dcterms:W3CDTF">2013-03-18T15:17:00Z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level">
    <vt:lpwstr>SLB-Confidential</vt:lpwstr>
  </property>
  <property fmtid="{D5CDD505-2E9C-101B-9397-08002B2CF9AE}" pid="3" name="classification-date">
    <vt:lpwstr>10.01.2012</vt:lpwstr>
  </property>
  <property fmtid="{D5CDD505-2E9C-101B-9397-08002B2CF9AE}" pid="4" name="classification-version">
    <vt:lpwstr>Version 3.9.2</vt:lpwstr>
  </property>
</Properties>
</file>